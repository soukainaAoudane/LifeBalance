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3FC2" w14:textId="55DB8504" w:rsidR="0058332A" w:rsidRDefault="00B8639B" w:rsidP="24C6F7B1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29353D3" wp14:editId="25DE5D50">
                <wp:simplePos x="0" y="0"/>
                <wp:positionH relativeFrom="column">
                  <wp:posOffset>1905</wp:posOffset>
                </wp:positionH>
                <wp:positionV relativeFrom="paragraph">
                  <wp:posOffset>3802380</wp:posOffset>
                </wp:positionV>
                <wp:extent cx="3414395" cy="733425"/>
                <wp:effectExtent l="0" t="0" r="0" b="952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14="http://schemas.microsoft.com/office/drawing/2010/main" xmlns:pic="http://schemas.openxmlformats.org/drawingml/2006/pictur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5ABE8" w14:textId="41924A1F" w:rsidR="008915FD" w:rsidRPr="00B87D29" w:rsidRDefault="00B8639B">
                            <w:pP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  <w:t xml:space="preserve">Développé par : </w:t>
                            </w:r>
                            <w:r w:rsidRPr="00B8639B">
                              <w:rPr>
                                <w:rFonts w:ascii="Gill Sans MT" w:hAnsi="Gill Sans MT"/>
                                <w:b/>
                                <w:bCs/>
                                <w:color w:val="00B0F0"/>
                                <w:sz w:val="34"/>
                                <w:szCs w:val="34"/>
                              </w:rPr>
                              <w:t>Soukaina</w:t>
                            </w:r>
                            <w:r w:rsidRPr="00B8639B">
                              <w:rPr>
                                <w:rFonts w:ascii="Gill Sans MT" w:hAnsi="Gill Sans MT"/>
                                <w:color w:val="00B0F0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Pr="00B8639B">
                              <w:rPr>
                                <w:rFonts w:ascii="Gill Sans MT" w:hAnsi="Gill Sans MT"/>
                                <w:b/>
                                <w:bCs/>
                                <w:color w:val="00B0F0"/>
                                <w:sz w:val="34"/>
                                <w:szCs w:val="34"/>
                              </w:rPr>
                              <w:t>AOUDANE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353D3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.15pt;margin-top:299.4pt;width:268.85pt;height:57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" filled="f" stroked="f">
                <v:textbox>
                  <w:txbxContent>
                    <w:p w14:paraId="5145ABE8" w14:textId="41924A1F" w:rsidR="008915FD" w:rsidRPr="00B87D29" w:rsidRDefault="00B8639B">
                      <w:pP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</w:pPr>
                      <w: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  <w:t xml:space="preserve">Développé par : </w:t>
                      </w:r>
                      <w:r w:rsidRPr="00B8639B">
                        <w:rPr>
                          <w:rFonts w:ascii="Gill Sans MT" w:hAnsi="Gill Sans MT"/>
                          <w:b/>
                          <w:bCs/>
                          <w:color w:val="00B0F0"/>
                          <w:sz w:val="34"/>
                          <w:szCs w:val="34"/>
                        </w:rPr>
                        <w:t>Soukaina</w:t>
                      </w:r>
                      <w:r w:rsidRPr="00B8639B">
                        <w:rPr>
                          <w:rFonts w:ascii="Gill Sans MT" w:hAnsi="Gill Sans MT"/>
                          <w:color w:val="00B0F0"/>
                          <w:sz w:val="34"/>
                          <w:szCs w:val="34"/>
                        </w:rPr>
                        <w:t xml:space="preserve"> </w:t>
                      </w:r>
                      <w:r w:rsidRPr="00B8639B">
                        <w:rPr>
                          <w:rFonts w:ascii="Gill Sans MT" w:hAnsi="Gill Sans MT"/>
                          <w:b/>
                          <w:bCs/>
                          <w:color w:val="00B0F0"/>
                          <w:sz w:val="34"/>
                          <w:szCs w:val="34"/>
                        </w:rPr>
                        <w:t>AOUDANE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7216">
        <w:rPr>
          <w:noProof/>
        </w:rPr>
        <w:drawing>
          <wp:anchor distT="0" distB="0" distL="114300" distR="114300" simplePos="0" relativeHeight="251658242" behindDoc="1" locked="0" layoutInCell="1" allowOverlap="1" wp14:anchorId="625947E0" wp14:editId="32F04807">
            <wp:simplePos x="0" y="0"/>
            <wp:positionH relativeFrom="column">
              <wp:posOffset>-102743</wp:posOffset>
            </wp:positionH>
            <wp:positionV relativeFrom="paragraph">
              <wp:posOffset>-310388</wp:posOffset>
            </wp:positionV>
            <wp:extent cx="7559675" cy="10643616"/>
            <wp:effectExtent l="0" t="0" r="3175" b="571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41" cy="1064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A3A34" w14:textId="0A269187" w:rsidR="159F1F3B" w:rsidRDefault="159F1F3B" w:rsidP="1EBF788C">
      <w:pPr>
        <w:pStyle w:val="Titre1"/>
        <w:spacing w:before="322" w:after="322"/>
        <w:rPr>
          <w:rFonts w:ascii="Arial" w:eastAsia="Arial" w:hAnsi="Arial" w:cs="Arial"/>
          <w:b/>
          <w:bCs/>
          <w:sz w:val="48"/>
          <w:szCs w:val="48"/>
        </w:rPr>
      </w:pPr>
      <w:r w:rsidRPr="18DA06AB">
        <w:rPr>
          <w:rFonts w:ascii="Arial" w:eastAsia="Arial" w:hAnsi="Arial" w:cs="Arial"/>
          <w:b/>
          <w:bCs/>
          <w:sz w:val="48"/>
          <w:szCs w:val="48"/>
        </w:rPr>
        <w:t xml:space="preserve">RAPPORT DE TP : APPLICATION </w:t>
      </w:r>
      <w:proofErr w:type="spellStart"/>
      <w:r w:rsidRPr="18DA06AB">
        <w:rPr>
          <w:rFonts w:ascii="Arial" w:eastAsia="Arial" w:hAnsi="Arial" w:cs="Arial"/>
          <w:b/>
          <w:bCs/>
          <w:sz w:val="48"/>
          <w:szCs w:val="48"/>
        </w:rPr>
        <w:t>LifeBalance</w:t>
      </w:r>
      <w:proofErr w:type="spellEnd"/>
    </w:p>
    <w:p w14:paraId="0EE3CAED" w14:textId="6F363758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1. INTRODUCTION</w:t>
      </w:r>
    </w:p>
    <w:p w14:paraId="169709EC" w14:textId="4DEB37D4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Titre</w:t>
      </w:r>
      <w:r w:rsidRPr="18DA06AB">
        <w:rPr>
          <w:rFonts w:ascii="Arial" w:eastAsia="Arial" w:hAnsi="Arial" w:cs="Arial"/>
        </w:rPr>
        <w:t xml:space="preserve"> : Développement d'une application Android avec SQLite</w:t>
      </w:r>
    </w:p>
    <w:p w14:paraId="41D0D95A" w14:textId="51340731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Projet</w:t>
      </w:r>
      <w:r w:rsidRPr="18DA06AB">
        <w:rPr>
          <w:rFonts w:ascii="Arial" w:eastAsia="Arial" w:hAnsi="Arial" w:cs="Arial"/>
        </w:rPr>
        <w:t xml:space="preserve"> : </w:t>
      </w:r>
      <w:proofErr w:type="spellStart"/>
      <w:r w:rsidRPr="18DA06AB">
        <w:rPr>
          <w:rFonts w:ascii="Arial" w:eastAsia="Arial" w:hAnsi="Arial" w:cs="Arial"/>
        </w:rPr>
        <w:t>LifeBalance</w:t>
      </w:r>
      <w:proofErr w:type="spellEnd"/>
      <w:r w:rsidRPr="18DA06AB">
        <w:rPr>
          <w:rFonts w:ascii="Arial" w:eastAsia="Arial" w:hAnsi="Arial" w:cs="Arial"/>
        </w:rPr>
        <w:t xml:space="preserve"> - Suivi personnel et organisation quotidienne</w:t>
      </w:r>
    </w:p>
    <w:p w14:paraId="3F4D1BDE" w14:textId="053C92AF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Durée</w:t>
      </w:r>
      <w:r w:rsidRPr="18DA06AB">
        <w:rPr>
          <w:rFonts w:ascii="Arial" w:eastAsia="Arial" w:hAnsi="Arial" w:cs="Arial"/>
        </w:rPr>
        <w:t xml:space="preserve"> : TP 8 - Persistance des données avec SQLite</w:t>
      </w:r>
    </w:p>
    <w:p w14:paraId="4E15C621" w14:textId="6A913253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Contexte</w:t>
      </w:r>
      <w:r w:rsidRPr="18DA06AB">
        <w:rPr>
          <w:rFonts w:ascii="Arial" w:eastAsia="Arial" w:hAnsi="Arial" w:cs="Arial"/>
        </w:rPr>
        <w:t xml:space="preserve"> : Application mobile de gestion de tâches avec stockage local </w:t>
      </w:r>
    </w:p>
    <w:p w14:paraId="54641CDE" w14:textId="31AADEB0" w:rsidR="1EBF788C" w:rsidRDefault="1EBF788C">
      <w:pPr>
        <w:rPr>
          <w:rFonts w:ascii="Arial" w:eastAsia="Arial" w:hAnsi="Arial" w:cs="Arial"/>
        </w:rPr>
      </w:pPr>
    </w:p>
    <w:p w14:paraId="6B7AE4DF" w14:textId="4DC15D39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2. OBJECTIFS PÉDAGOGIQUES</w:t>
      </w:r>
    </w:p>
    <w:p w14:paraId="0364F7DB" w14:textId="43868187" w:rsidR="159F1F3B" w:rsidRDefault="159F1F3B" w:rsidP="1EBF788C">
      <w:pPr>
        <w:pStyle w:val="Paragraphedeliste"/>
        <w:numPr>
          <w:ilvl w:val="0"/>
          <w:numId w:val="1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Comprendre le rôle d'une base de données locale SQLite</w:t>
      </w:r>
    </w:p>
    <w:p w14:paraId="4FB857C6" w14:textId="6D7CF6DB" w:rsidR="159F1F3B" w:rsidRDefault="159F1F3B" w:rsidP="1EBF788C">
      <w:pPr>
        <w:pStyle w:val="Paragraphedeliste"/>
        <w:numPr>
          <w:ilvl w:val="0"/>
          <w:numId w:val="1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Créer et configurer une base SQLite dans Android</w:t>
      </w:r>
    </w:p>
    <w:p w14:paraId="4C67AEA8" w14:textId="04CE6508" w:rsidR="159F1F3B" w:rsidRDefault="159F1F3B" w:rsidP="1EBF788C">
      <w:pPr>
        <w:pStyle w:val="Paragraphedeliste"/>
        <w:numPr>
          <w:ilvl w:val="0"/>
          <w:numId w:val="1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Implémenter une couche d'accès aux données (DAO)</w:t>
      </w:r>
    </w:p>
    <w:p w14:paraId="1B9DF166" w14:textId="313ABE03" w:rsidR="159F1F3B" w:rsidRDefault="159F1F3B" w:rsidP="1EBF788C">
      <w:pPr>
        <w:pStyle w:val="Paragraphedeliste"/>
        <w:numPr>
          <w:ilvl w:val="0"/>
          <w:numId w:val="1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Manipuler les données (CRUD) dans un contexte réel</w:t>
      </w:r>
    </w:p>
    <w:p w14:paraId="4FCFA0BB" w14:textId="312EDD6E" w:rsidR="159F1F3B" w:rsidRDefault="159F1F3B" w:rsidP="1EBF788C">
      <w:pPr>
        <w:pStyle w:val="Paragraphedeliste"/>
        <w:numPr>
          <w:ilvl w:val="0"/>
          <w:numId w:val="1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Développer une application mobile structurée</w:t>
      </w:r>
    </w:p>
    <w:p w14:paraId="72EBCDFB" w14:textId="78D5C48D" w:rsidR="1EBF788C" w:rsidRDefault="1EBF788C">
      <w:pPr>
        <w:rPr>
          <w:rFonts w:ascii="Arial" w:eastAsia="Arial" w:hAnsi="Arial" w:cs="Arial"/>
        </w:rPr>
      </w:pPr>
    </w:p>
    <w:p w14:paraId="2AD1022D" w14:textId="73CFADEB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3. ARCHITECTURE TECHNIQUE</w:t>
      </w:r>
    </w:p>
    <w:p w14:paraId="08886211" w14:textId="0123BD12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3.1. Structure du projet</w:t>
      </w:r>
    </w:p>
    <w:p w14:paraId="6CE6CC20" w14:textId="05D2BEDE" w:rsidR="159F1F3B" w:rsidRDefault="159F1F3B">
      <w:pPr>
        <w:rPr>
          <w:rFonts w:ascii="Arial" w:eastAsia="Arial" w:hAnsi="Arial" w:cs="Arial"/>
        </w:rPr>
      </w:pPr>
      <w:proofErr w:type="spellStart"/>
      <w:proofErr w:type="gramStart"/>
      <w:r w:rsidRPr="18DA06AB">
        <w:rPr>
          <w:rFonts w:ascii="Arial" w:eastAsia="Arial" w:hAnsi="Arial" w:cs="Arial"/>
        </w:rPr>
        <w:t>com</w:t>
      </w:r>
      <w:proofErr w:type="gramEnd"/>
      <w:r w:rsidRPr="18DA06AB">
        <w:rPr>
          <w:rFonts w:ascii="Arial" w:eastAsia="Arial" w:hAnsi="Arial" w:cs="Arial"/>
        </w:rPr>
        <w:t>.</w:t>
      </w:r>
      <w:proofErr w:type="gramStart"/>
      <w:r w:rsidRPr="18DA06AB">
        <w:rPr>
          <w:rFonts w:ascii="Arial" w:eastAsia="Arial" w:hAnsi="Arial" w:cs="Arial"/>
        </w:rPr>
        <w:t>example.lifebalance</w:t>
      </w:r>
      <w:proofErr w:type="spellEnd"/>
      <w:proofErr w:type="gramEnd"/>
      <w:r w:rsidRPr="18DA06AB">
        <w:rPr>
          <w:rFonts w:ascii="Arial" w:eastAsia="Arial" w:hAnsi="Arial" w:cs="Arial"/>
        </w:rPr>
        <w:t>/</w:t>
      </w:r>
      <w:r>
        <w:br/>
      </w:r>
      <w:r w:rsidRPr="18DA06AB">
        <w:rPr>
          <w:rFonts w:ascii="Arial" w:eastAsia="Arial" w:hAnsi="Arial" w:cs="Arial"/>
        </w:rPr>
        <w:t xml:space="preserve">├── </w:t>
      </w:r>
      <w:proofErr w:type="spellStart"/>
      <w:r w:rsidRPr="18DA06AB">
        <w:rPr>
          <w:rFonts w:ascii="Arial" w:eastAsia="Arial" w:hAnsi="Arial" w:cs="Arial"/>
        </w:rPr>
        <w:t>activities</w:t>
      </w:r>
      <w:proofErr w:type="spellEnd"/>
      <w:r w:rsidRPr="18DA06AB">
        <w:rPr>
          <w:rFonts w:ascii="Arial" w:eastAsia="Arial" w:hAnsi="Arial" w:cs="Arial"/>
        </w:rPr>
        <w:t>/          # Écrans de l'application</w:t>
      </w:r>
      <w:r>
        <w:br/>
      </w:r>
      <w:r w:rsidRPr="18DA06AB">
        <w:rPr>
          <w:rFonts w:ascii="Arial" w:eastAsia="Arial" w:hAnsi="Arial" w:cs="Arial"/>
        </w:rPr>
        <w:t xml:space="preserve">├── </w:t>
      </w:r>
      <w:proofErr w:type="spellStart"/>
      <w:r w:rsidRPr="18DA06AB">
        <w:rPr>
          <w:rFonts w:ascii="Arial" w:eastAsia="Arial" w:hAnsi="Arial" w:cs="Arial"/>
        </w:rPr>
        <w:t>database</w:t>
      </w:r>
      <w:proofErr w:type="spellEnd"/>
      <w:r w:rsidRPr="18DA06AB">
        <w:rPr>
          <w:rFonts w:ascii="Arial" w:eastAsia="Arial" w:hAnsi="Arial" w:cs="Arial"/>
        </w:rPr>
        <w:t>/           # Gestion de la base de données</w:t>
      </w:r>
      <w:r>
        <w:br/>
      </w:r>
      <w:r w:rsidRPr="18DA06AB">
        <w:rPr>
          <w:rFonts w:ascii="Arial" w:eastAsia="Arial" w:hAnsi="Arial" w:cs="Arial"/>
        </w:rPr>
        <w:t xml:space="preserve">├── </w:t>
      </w:r>
      <w:proofErr w:type="spellStart"/>
      <w:r w:rsidRPr="18DA06AB">
        <w:rPr>
          <w:rFonts w:ascii="Arial" w:eastAsia="Arial" w:hAnsi="Arial" w:cs="Arial"/>
        </w:rPr>
        <w:t>models</w:t>
      </w:r>
      <w:proofErr w:type="spellEnd"/>
      <w:r w:rsidRPr="18DA06AB">
        <w:rPr>
          <w:rFonts w:ascii="Arial" w:eastAsia="Arial" w:hAnsi="Arial" w:cs="Arial"/>
        </w:rPr>
        <w:t>/             # Modèles de données</w:t>
      </w:r>
      <w:r>
        <w:br/>
      </w:r>
      <w:r w:rsidRPr="18DA06AB">
        <w:rPr>
          <w:rFonts w:ascii="Arial" w:eastAsia="Arial" w:hAnsi="Arial" w:cs="Arial"/>
        </w:rPr>
        <w:t xml:space="preserve">├── </w:t>
      </w:r>
      <w:proofErr w:type="spellStart"/>
      <w:r w:rsidRPr="18DA06AB">
        <w:rPr>
          <w:rFonts w:ascii="Arial" w:eastAsia="Arial" w:hAnsi="Arial" w:cs="Arial"/>
        </w:rPr>
        <w:t>adapters</w:t>
      </w:r>
      <w:proofErr w:type="spellEnd"/>
      <w:r w:rsidRPr="18DA06AB">
        <w:rPr>
          <w:rFonts w:ascii="Arial" w:eastAsia="Arial" w:hAnsi="Arial" w:cs="Arial"/>
        </w:rPr>
        <w:t xml:space="preserve">/           # Adaptateurs </w:t>
      </w:r>
      <w:proofErr w:type="spellStart"/>
      <w:r w:rsidRPr="18DA06AB">
        <w:rPr>
          <w:rFonts w:ascii="Arial" w:eastAsia="Arial" w:hAnsi="Arial" w:cs="Arial"/>
        </w:rPr>
        <w:t>RecyclerView</w:t>
      </w:r>
      <w:proofErr w:type="spellEnd"/>
      <w:r>
        <w:br/>
      </w:r>
      <w:r w:rsidRPr="18DA06AB">
        <w:rPr>
          <w:rFonts w:ascii="Arial" w:eastAsia="Arial" w:hAnsi="Arial" w:cs="Arial"/>
        </w:rPr>
        <w:t xml:space="preserve">└── </w:t>
      </w:r>
      <w:proofErr w:type="spellStart"/>
      <w:r w:rsidRPr="18DA06AB">
        <w:rPr>
          <w:rFonts w:ascii="Arial" w:eastAsia="Arial" w:hAnsi="Arial" w:cs="Arial"/>
        </w:rPr>
        <w:t>utils</w:t>
      </w:r>
      <w:proofErr w:type="spellEnd"/>
      <w:r w:rsidRPr="18DA06AB">
        <w:rPr>
          <w:rFonts w:ascii="Arial" w:eastAsia="Arial" w:hAnsi="Arial" w:cs="Arial"/>
        </w:rPr>
        <w:t>/              # Utilitaires</w:t>
      </w:r>
      <w:r>
        <w:br/>
      </w:r>
      <w:r w:rsidRPr="18DA06AB">
        <w:rPr>
          <w:rFonts w:ascii="Arial" w:eastAsia="Arial" w:hAnsi="Arial" w:cs="Arial"/>
        </w:rPr>
        <w:t xml:space="preserve"> </w:t>
      </w:r>
    </w:p>
    <w:p w14:paraId="21DFF5A9" w14:textId="7F88144F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3.2. Technologies utilisées</w:t>
      </w:r>
    </w:p>
    <w:p w14:paraId="480E3D6C" w14:textId="6FC5B0C2" w:rsidR="159F1F3B" w:rsidRDefault="159F1F3B" w:rsidP="1EBF788C">
      <w:pPr>
        <w:pStyle w:val="Paragraphedeliste"/>
        <w:numPr>
          <w:ilvl w:val="0"/>
          <w:numId w:val="1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Langage</w:t>
      </w:r>
      <w:r w:rsidRPr="18DA06AB">
        <w:rPr>
          <w:rFonts w:ascii="Arial" w:eastAsia="Arial" w:hAnsi="Arial" w:cs="Arial"/>
        </w:rPr>
        <w:t xml:space="preserve"> : Java</w:t>
      </w:r>
    </w:p>
    <w:p w14:paraId="3DCEEEE9" w14:textId="5493EE73" w:rsidR="159F1F3B" w:rsidRDefault="159F1F3B" w:rsidP="1EBF788C">
      <w:pPr>
        <w:pStyle w:val="Paragraphedeliste"/>
        <w:numPr>
          <w:ilvl w:val="0"/>
          <w:numId w:val="1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Base de données</w:t>
      </w:r>
      <w:r w:rsidRPr="18DA06AB">
        <w:rPr>
          <w:rFonts w:ascii="Arial" w:eastAsia="Arial" w:hAnsi="Arial" w:cs="Arial"/>
        </w:rPr>
        <w:t xml:space="preserve"> : SQLite (embarquée)</w:t>
      </w:r>
    </w:p>
    <w:p w14:paraId="68E23F90" w14:textId="2DFFC835" w:rsidR="159F1F3B" w:rsidRDefault="159F1F3B" w:rsidP="1EBF788C">
      <w:pPr>
        <w:pStyle w:val="Paragraphedeliste"/>
        <w:numPr>
          <w:ilvl w:val="0"/>
          <w:numId w:val="1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UI</w:t>
      </w:r>
      <w:r w:rsidRPr="18DA06AB">
        <w:rPr>
          <w:rFonts w:ascii="Arial" w:eastAsia="Arial" w:hAnsi="Arial" w:cs="Arial"/>
        </w:rPr>
        <w:t xml:space="preserve"> : XML </w:t>
      </w:r>
      <w:proofErr w:type="spellStart"/>
      <w:r w:rsidRPr="18DA06AB">
        <w:rPr>
          <w:rFonts w:ascii="Arial" w:eastAsia="Arial" w:hAnsi="Arial" w:cs="Arial"/>
        </w:rPr>
        <w:t>layouts</w:t>
      </w:r>
      <w:proofErr w:type="spellEnd"/>
      <w:r w:rsidRPr="18DA06AB">
        <w:rPr>
          <w:rFonts w:ascii="Arial" w:eastAsia="Arial" w:hAnsi="Arial" w:cs="Arial"/>
        </w:rPr>
        <w:t xml:space="preserve">, </w:t>
      </w:r>
      <w:proofErr w:type="spellStart"/>
      <w:r w:rsidRPr="18DA06AB">
        <w:rPr>
          <w:rFonts w:ascii="Arial" w:eastAsia="Arial" w:hAnsi="Arial" w:cs="Arial"/>
        </w:rPr>
        <w:t>RecyclerView</w:t>
      </w:r>
      <w:proofErr w:type="spellEnd"/>
      <w:r w:rsidRPr="18DA06AB">
        <w:rPr>
          <w:rFonts w:ascii="Arial" w:eastAsia="Arial" w:hAnsi="Arial" w:cs="Arial"/>
        </w:rPr>
        <w:t xml:space="preserve">, </w:t>
      </w:r>
      <w:proofErr w:type="spellStart"/>
      <w:r w:rsidRPr="18DA06AB">
        <w:rPr>
          <w:rFonts w:ascii="Arial" w:eastAsia="Arial" w:hAnsi="Arial" w:cs="Arial"/>
        </w:rPr>
        <w:t>Material</w:t>
      </w:r>
      <w:proofErr w:type="spellEnd"/>
      <w:r w:rsidRPr="18DA06AB">
        <w:rPr>
          <w:rFonts w:ascii="Arial" w:eastAsia="Arial" w:hAnsi="Arial" w:cs="Arial"/>
        </w:rPr>
        <w:t xml:space="preserve"> Design</w:t>
      </w:r>
    </w:p>
    <w:p w14:paraId="4BA5322C" w14:textId="7E05770E" w:rsidR="159F1F3B" w:rsidRDefault="159F1F3B" w:rsidP="1EBF788C">
      <w:pPr>
        <w:pStyle w:val="Paragraphedeliste"/>
        <w:numPr>
          <w:ilvl w:val="0"/>
          <w:numId w:val="1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Architecture</w:t>
      </w:r>
      <w:r w:rsidRPr="18DA06AB">
        <w:rPr>
          <w:rFonts w:ascii="Arial" w:eastAsia="Arial" w:hAnsi="Arial" w:cs="Arial"/>
        </w:rPr>
        <w:t xml:space="preserve"> : MVC avec DAO pattern</w:t>
      </w:r>
    </w:p>
    <w:p w14:paraId="206E2668" w14:textId="55A87497" w:rsidR="1EBF788C" w:rsidRDefault="1EBF788C">
      <w:pPr>
        <w:rPr>
          <w:rFonts w:ascii="Arial" w:eastAsia="Arial" w:hAnsi="Arial" w:cs="Arial"/>
        </w:rPr>
      </w:pPr>
    </w:p>
    <w:p w14:paraId="5299251B" w14:textId="74F13441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lastRenderedPageBreak/>
        <w:t>4. FONCTIONNALITÉS IMPLÉMENTÉES</w:t>
      </w:r>
    </w:p>
    <w:p w14:paraId="34D2F2F7" w14:textId="7BF1AB24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4.1. Fonctionnalités principales</w:t>
      </w:r>
    </w:p>
    <w:p w14:paraId="2B247FAF" w14:textId="1DDA5AB6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Création de tâches</w:t>
      </w:r>
      <w:r w:rsidRPr="18DA06AB">
        <w:rPr>
          <w:rFonts w:ascii="Arial" w:eastAsia="Arial" w:hAnsi="Arial" w:cs="Arial"/>
        </w:rPr>
        <w:t xml:space="preserve"> avec titre, description, date et statut</w:t>
      </w:r>
    </w:p>
    <w:p w14:paraId="660EBD9F" w14:textId="6AAD9420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Affichage des tâches</w:t>
      </w:r>
      <w:r w:rsidRPr="18DA06AB">
        <w:rPr>
          <w:rFonts w:ascii="Arial" w:eastAsia="Arial" w:hAnsi="Arial" w:cs="Arial"/>
        </w:rPr>
        <w:t xml:space="preserve"> dans une liste dynamique (</w:t>
      </w:r>
      <w:proofErr w:type="spellStart"/>
      <w:r w:rsidRPr="18DA06AB">
        <w:rPr>
          <w:rFonts w:ascii="Arial" w:eastAsia="Arial" w:hAnsi="Arial" w:cs="Arial"/>
        </w:rPr>
        <w:t>RecyclerView</w:t>
      </w:r>
      <w:proofErr w:type="spellEnd"/>
      <w:r w:rsidRPr="18DA06AB">
        <w:rPr>
          <w:rFonts w:ascii="Arial" w:eastAsia="Arial" w:hAnsi="Arial" w:cs="Arial"/>
        </w:rPr>
        <w:t>)</w:t>
      </w:r>
    </w:p>
    <w:p w14:paraId="7A5437C2" w14:textId="2E8A7D2A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Modification</w:t>
      </w:r>
      <w:r w:rsidRPr="18DA06AB">
        <w:rPr>
          <w:rFonts w:ascii="Arial" w:eastAsia="Arial" w:hAnsi="Arial" w:cs="Arial"/>
        </w:rPr>
        <w:t xml:space="preserve"> des tâches existantes</w:t>
      </w:r>
    </w:p>
    <w:p w14:paraId="117ABAA1" w14:textId="0BBCBD79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Suppression</w:t>
      </w:r>
      <w:r w:rsidRPr="18DA06AB">
        <w:rPr>
          <w:rFonts w:ascii="Arial" w:eastAsia="Arial" w:hAnsi="Arial" w:cs="Arial"/>
        </w:rPr>
        <w:t xml:space="preserve"> des tâches avec confirmation</w:t>
      </w:r>
    </w:p>
    <w:p w14:paraId="7EC9BB95" w14:textId="1FFC6CBB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Statuts</w:t>
      </w:r>
      <w:r w:rsidRPr="18DA06AB">
        <w:rPr>
          <w:rFonts w:ascii="Arial" w:eastAsia="Arial" w:hAnsi="Arial" w:cs="Arial"/>
        </w:rPr>
        <w:t xml:space="preserve"> : À faire / En cours / Terminé</w:t>
      </w:r>
    </w:p>
    <w:p w14:paraId="7E44D061" w14:textId="46DA606C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Persistance</w:t>
      </w:r>
      <w:r w:rsidRPr="18DA06AB">
        <w:rPr>
          <w:rFonts w:ascii="Arial" w:eastAsia="Arial" w:hAnsi="Arial" w:cs="Arial"/>
        </w:rPr>
        <w:t xml:space="preserve"> des données après fermeture de l'app </w:t>
      </w:r>
    </w:p>
    <w:p w14:paraId="22CC91C3" w14:textId="268B8713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4.2. Écrans développés</w:t>
      </w:r>
    </w:p>
    <w:p w14:paraId="06059605" w14:textId="17C205E7" w:rsidR="159F1F3B" w:rsidRDefault="159F1F3B" w:rsidP="1EBF788C">
      <w:pPr>
        <w:pStyle w:val="Paragraphedeliste"/>
        <w:numPr>
          <w:ilvl w:val="0"/>
          <w:numId w:val="1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Écran principal</w:t>
      </w:r>
      <w:r w:rsidRPr="18DA06AB">
        <w:rPr>
          <w:rFonts w:ascii="Arial" w:eastAsia="Arial" w:hAnsi="Arial" w:cs="Arial"/>
        </w:rPr>
        <w:t xml:space="preserve"> - Navigation vers les fonctionnalités</w:t>
      </w:r>
    </w:p>
    <w:p w14:paraId="009AD466" w14:textId="62A04E6D" w:rsidR="159F1F3B" w:rsidRDefault="159F1F3B" w:rsidP="1EBF788C">
      <w:pPr>
        <w:pStyle w:val="Paragraphedeliste"/>
        <w:numPr>
          <w:ilvl w:val="0"/>
          <w:numId w:val="1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Ajout de tâche</w:t>
      </w:r>
      <w:r w:rsidRPr="18DA06AB">
        <w:rPr>
          <w:rFonts w:ascii="Arial" w:eastAsia="Arial" w:hAnsi="Arial" w:cs="Arial"/>
        </w:rPr>
        <w:t xml:space="preserve"> - Formulaire avec validation</w:t>
      </w:r>
    </w:p>
    <w:p w14:paraId="2E5F1D76" w14:textId="755C867D" w:rsidR="159F1F3B" w:rsidRDefault="159F1F3B" w:rsidP="1EBF788C">
      <w:pPr>
        <w:pStyle w:val="Paragraphedeliste"/>
        <w:numPr>
          <w:ilvl w:val="0"/>
          <w:numId w:val="1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Liste des tâches</w:t>
      </w:r>
      <w:r w:rsidRPr="18DA06AB">
        <w:rPr>
          <w:rFonts w:ascii="Arial" w:eastAsia="Arial" w:hAnsi="Arial" w:cs="Arial"/>
        </w:rPr>
        <w:t xml:space="preserve"> - Affichage avec actions</w:t>
      </w:r>
    </w:p>
    <w:p w14:paraId="3C072D9F" w14:textId="77870EF9" w:rsidR="159F1F3B" w:rsidRDefault="159F1F3B" w:rsidP="1EBF788C">
      <w:pPr>
        <w:pStyle w:val="Paragraphedeliste"/>
        <w:numPr>
          <w:ilvl w:val="0"/>
          <w:numId w:val="1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Modification</w:t>
      </w:r>
      <w:r w:rsidRPr="18DA06AB">
        <w:rPr>
          <w:rFonts w:ascii="Arial" w:eastAsia="Arial" w:hAnsi="Arial" w:cs="Arial"/>
        </w:rPr>
        <w:t xml:space="preserve"> - Édition des données existantes</w:t>
      </w:r>
    </w:p>
    <w:p w14:paraId="1FB4321C" w14:textId="15E4461C" w:rsidR="1EBF788C" w:rsidRDefault="1EBF788C">
      <w:pPr>
        <w:rPr>
          <w:rFonts w:ascii="Arial" w:eastAsia="Arial" w:hAnsi="Arial" w:cs="Arial"/>
        </w:rPr>
      </w:pPr>
    </w:p>
    <w:p w14:paraId="0D5B0FC7" w14:textId="70004BD6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5. BASE DE DONNÉES SQLITE</w:t>
      </w:r>
    </w:p>
    <w:p w14:paraId="76975F04" w14:textId="468DE24B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5.1. Structure des tables</w:t>
      </w:r>
    </w:p>
    <w:p w14:paraId="7AFF4007" w14:textId="06E7FAC1" w:rsidR="159F1F3B" w:rsidRDefault="159F1F3B">
      <w:p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CREATE TABLE Tache (</w:t>
      </w:r>
      <w:r>
        <w:br/>
      </w:r>
      <w:r w:rsidRPr="18DA06AB">
        <w:rPr>
          <w:rFonts w:ascii="Arial" w:eastAsia="Arial" w:hAnsi="Arial" w:cs="Arial"/>
        </w:rPr>
        <w:t xml:space="preserve">    id INTEGER PRIMARY KEY AUTOINCREMENT,</w:t>
      </w:r>
      <w:r>
        <w:br/>
      </w:r>
      <w:r w:rsidRPr="18DA06AB">
        <w:rPr>
          <w:rFonts w:ascii="Arial" w:eastAsia="Arial" w:hAnsi="Arial" w:cs="Arial"/>
        </w:rPr>
        <w:t xml:space="preserve">    titre TEXT NOT NULL,</w:t>
      </w:r>
      <w:r>
        <w:br/>
      </w:r>
      <w:r w:rsidRPr="18DA06AB">
        <w:rPr>
          <w:rFonts w:ascii="Arial" w:eastAsia="Arial" w:hAnsi="Arial" w:cs="Arial"/>
        </w:rPr>
        <w:t xml:space="preserve">    description TEXT,</w:t>
      </w:r>
      <w:r>
        <w:br/>
      </w:r>
      <w:r w:rsidRPr="18DA06AB">
        <w:rPr>
          <w:rFonts w:ascii="Arial" w:eastAsia="Arial" w:hAnsi="Arial" w:cs="Arial"/>
        </w:rPr>
        <w:t xml:space="preserve">    date TEXT,</w:t>
      </w:r>
      <w:r>
        <w:br/>
      </w:r>
      <w:r w:rsidRPr="18DA06AB">
        <w:rPr>
          <w:rFonts w:ascii="Arial" w:eastAsia="Arial" w:hAnsi="Arial" w:cs="Arial"/>
        </w:rPr>
        <w:t xml:space="preserve">    statut TEXT</w:t>
      </w:r>
      <w:r>
        <w:br/>
      </w:r>
      <w:proofErr w:type="gramStart"/>
      <w:r w:rsidRPr="18DA06AB">
        <w:rPr>
          <w:rFonts w:ascii="Arial" w:eastAsia="Arial" w:hAnsi="Arial" w:cs="Arial"/>
        </w:rPr>
        <w:t>);</w:t>
      </w:r>
      <w:proofErr w:type="gramEnd"/>
      <w:r>
        <w:br/>
      </w:r>
      <w:r w:rsidRPr="18DA06AB">
        <w:rPr>
          <w:rFonts w:ascii="Arial" w:eastAsia="Arial" w:hAnsi="Arial" w:cs="Arial"/>
        </w:rPr>
        <w:t xml:space="preserve"> </w:t>
      </w:r>
    </w:p>
    <w:p w14:paraId="35C43250" w14:textId="736B69F3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5.2. Opérations CRUD</w:t>
      </w:r>
    </w:p>
    <w:p w14:paraId="65FD63A7" w14:textId="19EE69A2" w:rsidR="159F1F3B" w:rsidRDefault="159F1F3B" w:rsidP="1EBF788C">
      <w:pPr>
        <w:pStyle w:val="Paragraphedeliste"/>
        <w:numPr>
          <w:ilvl w:val="0"/>
          <w:numId w:val="15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Create</w:t>
      </w:r>
      <w:proofErr w:type="spellEnd"/>
      <w:r w:rsidRPr="18DA06AB">
        <w:rPr>
          <w:rFonts w:ascii="Arial" w:eastAsia="Arial" w:hAnsi="Arial" w:cs="Arial"/>
        </w:rPr>
        <w:t xml:space="preserve"> : </w:t>
      </w:r>
      <w:proofErr w:type="spellStart"/>
      <w:proofErr w:type="gramStart"/>
      <w:r w:rsidRPr="18DA06AB">
        <w:rPr>
          <w:rFonts w:ascii="Arial" w:eastAsia="Arial" w:hAnsi="Arial" w:cs="Arial"/>
        </w:rPr>
        <w:t>insertTache</w:t>
      </w:r>
      <w:proofErr w:type="spellEnd"/>
      <w:r w:rsidRPr="18DA06AB">
        <w:rPr>
          <w:rFonts w:ascii="Arial" w:eastAsia="Arial" w:hAnsi="Arial" w:cs="Arial"/>
        </w:rPr>
        <w:t>(</w:t>
      </w:r>
      <w:proofErr w:type="gramEnd"/>
      <w:r w:rsidRPr="18DA06AB">
        <w:rPr>
          <w:rFonts w:ascii="Arial" w:eastAsia="Arial" w:hAnsi="Arial" w:cs="Arial"/>
        </w:rPr>
        <w:t>) - Insertion d'une nouvelle tâche</w:t>
      </w:r>
    </w:p>
    <w:p w14:paraId="48D82F10" w14:textId="24C975C6" w:rsidR="159F1F3B" w:rsidRDefault="159F1F3B" w:rsidP="1EBF788C">
      <w:pPr>
        <w:pStyle w:val="Paragraphedeliste"/>
        <w:numPr>
          <w:ilvl w:val="0"/>
          <w:numId w:val="15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Read</w:t>
      </w:r>
      <w:r w:rsidRPr="18DA06AB">
        <w:rPr>
          <w:rFonts w:ascii="Arial" w:eastAsia="Arial" w:hAnsi="Arial" w:cs="Arial"/>
        </w:rPr>
        <w:t xml:space="preserve"> : </w:t>
      </w:r>
      <w:proofErr w:type="spellStart"/>
      <w:proofErr w:type="gramStart"/>
      <w:r w:rsidRPr="18DA06AB">
        <w:rPr>
          <w:rFonts w:ascii="Arial" w:eastAsia="Arial" w:hAnsi="Arial" w:cs="Arial"/>
        </w:rPr>
        <w:t>getAllTaches</w:t>
      </w:r>
      <w:proofErr w:type="spellEnd"/>
      <w:r w:rsidRPr="18DA06AB">
        <w:rPr>
          <w:rFonts w:ascii="Arial" w:eastAsia="Arial" w:hAnsi="Arial" w:cs="Arial"/>
        </w:rPr>
        <w:t>(</w:t>
      </w:r>
      <w:proofErr w:type="gramEnd"/>
      <w:r w:rsidRPr="18DA06AB">
        <w:rPr>
          <w:rFonts w:ascii="Arial" w:eastAsia="Arial" w:hAnsi="Arial" w:cs="Arial"/>
        </w:rPr>
        <w:t>) - Récupération de toutes les tâches</w:t>
      </w:r>
    </w:p>
    <w:p w14:paraId="3A8A05B0" w14:textId="7EF48FFF" w:rsidR="159F1F3B" w:rsidRDefault="159F1F3B" w:rsidP="1EBF788C">
      <w:pPr>
        <w:pStyle w:val="Paragraphedeliste"/>
        <w:numPr>
          <w:ilvl w:val="0"/>
          <w:numId w:val="15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Update</w:t>
      </w:r>
      <w:r w:rsidRPr="18DA06AB">
        <w:rPr>
          <w:rFonts w:ascii="Arial" w:eastAsia="Arial" w:hAnsi="Arial" w:cs="Arial"/>
        </w:rPr>
        <w:t xml:space="preserve"> : </w:t>
      </w:r>
      <w:proofErr w:type="spellStart"/>
      <w:proofErr w:type="gramStart"/>
      <w:r w:rsidRPr="18DA06AB">
        <w:rPr>
          <w:rFonts w:ascii="Arial" w:eastAsia="Arial" w:hAnsi="Arial" w:cs="Arial"/>
        </w:rPr>
        <w:t>updateTache</w:t>
      </w:r>
      <w:proofErr w:type="spellEnd"/>
      <w:r w:rsidRPr="18DA06AB">
        <w:rPr>
          <w:rFonts w:ascii="Arial" w:eastAsia="Arial" w:hAnsi="Arial" w:cs="Arial"/>
        </w:rPr>
        <w:t>(</w:t>
      </w:r>
      <w:proofErr w:type="gramEnd"/>
      <w:r w:rsidRPr="18DA06AB">
        <w:rPr>
          <w:rFonts w:ascii="Arial" w:eastAsia="Arial" w:hAnsi="Arial" w:cs="Arial"/>
        </w:rPr>
        <w:t>) - Modification d'une tâche</w:t>
      </w:r>
    </w:p>
    <w:p w14:paraId="3E469E7E" w14:textId="65FFE030" w:rsidR="159F1F3B" w:rsidRDefault="159F1F3B" w:rsidP="1EBF788C">
      <w:pPr>
        <w:pStyle w:val="Paragraphedeliste"/>
        <w:numPr>
          <w:ilvl w:val="0"/>
          <w:numId w:val="15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Delete</w:t>
      </w:r>
      <w:proofErr w:type="spellEnd"/>
      <w:r w:rsidRPr="18DA06AB">
        <w:rPr>
          <w:rFonts w:ascii="Arial" w:eastAsia="Arial" w:hAnsi="Arial" w:cs="Arial"/>
        </w:rPr>
        <w:t xml:space="preserve"> : </w:t>
      </w:r>
      <w:proofErr w:type="spellStart"/>
      <w:proofErr w:type="gramStart"/>
      <w:r w:rsidRPr="18DA06AB">
        <w:rPr>
          <w:rFonts w:ascii="Arial" w:eastAsia="Arial" w:hAnsi="Arial" w:cs="Arial"/>
        </w:rPr>
        <w:t>deleteTache</w:t>
      </w:r>
      <w:proofErr w:type="spellEnd"/>
      <w:r w:rsidRPr="18DA06AB">
        <w:rPr>
          <w:rFonts w:ascii="Arial" w:eastAsia="Arial" w:hAnsi="Arial" w:cs="Arial"/>
        </w:rPr>
        <w:t>(</w:t>
      </w:r>
      <w:proofErr w:type="gramEnd"/>
      <w:r w:rsidRPr="18DA06AB">
        <w:rPr>
          <w:rFonts w:ascii="Arial" w:eastAsia="Arial" w:hAnsi="Arial" w:cs="Arial"/>
        </w:rPr>
        <w:t>) - Suppression d'une tâche</w:t>
      </w:r>
    </w:p>
    <w:p w14:paraId="6358CCFA" w14:textId="4A511656" w:rsidR="1EBF788C" w:rsidRDefault="1EBF788C">
      <w:pPr>
        <w:rPr>
          <w:rFonts w:ascii="Arial" w:eastAsia="Arial" w:hAnsi="Arial" w:cs="Arial"/>
        </w:rPr>
      </w:pPr>
    </w:p>
    <w:p w14:paraId="6F77FF3F" w14:textId="379747F3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6. COMPOSANTS DÉVELOPPÉS</w:t>
      </w:r>
    </w:p>
    <w:p w14:paraId="03B44D5F" w14:textId="0F0CB408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6.1. Classes Java</w:t>
      </w:r>
    </w:p>
    <w:p w14:paraId="0D79469F" w14:textId="2660D6B8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DatabaseHelper</w:t>
      </w:r>
      <w:proofErr w:type="spellEnd"/>
      <w:r w:rsidRPr="18DA06AB">
        <w:rPr>
          <w:rFonts w:ascii="Arial" w:eastAsia="Arial" w:hAnsi="Arial" w:cs="Arial"/>
        </w:rPr>
        <w:t xml:space="preserve"> : Gestion de la création/upgrade de la BD</w:t>
      </w:r>
    </w:p>
    <w:p w14:paraId="6F89334D" w14:textId="73C66659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TacheDAO</w:t>
      </w:r>
      <w:proofErr w:type="spellEnd"/>
      <w:r w:rsidRPr="18DA06AB">
        <w:rPr>
          <w:rFonts w:ascii="Arial" w:eastAsia="Arial" w:hAnsi="Arial" w:cs="Arial"/>
        </w:rPr>
        <w:t xml:space="preserve"> : Couche d'accès aux données (CRUD </w:t>
      </w:r>
      <w:proofErr w:type="spellStart"/>
      <w:r w:rsidRPr="18DA06AB">
        <w:rPr>
          <w:rFonts w:ascii="Arial" w:eastAsia="Arial" w:hAnsi="Arial" w:cs="Arial"/>
        </w:rPr>
        <w:t>operations</w:t>
      </w:r>
      <w:proofErr w:type="spellEnd"/>
      <w:r w:rsidRPr="18DA06AB">
        <w:rPr>
          <w:rFonts w:ascii="Arial" w:eastAsia="Arial" w:hAnsi="Arial" w:cs="Arial"/>
        </w:rPr>
        <w:t>)</w:t>
      </w:r>
    </w:p>
    <w:p w14:paraId="3081D223" w14:textId="3E13B983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Tache</w:t>
      </w:r>
      <w:r w:rsidRPr="18DA06AB">
        <w:rPr>
          <w:rFonts w:ascii="Arial" w:eastAsia="Arial" w:hAnsi="Arial" w:cs="Arial"/>
        </w:rPr>
        <w:t xml:space="preserve"> : Modèle de données avec getters/setters</w:t>
      </w:r>
    </w:p>
    <w:p w14:paraId="6301D374" w14:textId="6971AC61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TacheAdapter</w:t>
      </w:r>
      <w:proofErr w:type="spellEnd"/>
      <w:r w:rsidRPr="18DA06AB">
        <w:rPr>
          <w:rFonts w:ascii="Arial" w:eastAsia="Arial" w:hAnsi="Arial" w:cs="Arial"/>
        </w:rPr>
        <w:t xml:space="preserve"> : Adaptateur pour </w:t>
      </w:r>
      <w:proofErr w:type="spellStart"/>
      <w:r w:rsidRPr="18DA06AB">
        <w:rPr>
          <w:rFonts w:ascii="Arial" w:eastAsia="Arial" w:hAnsi="Arial" w:cs="Arial"/>
        </w:rPr>
        <w:t>RecyclerView</w:t>
      </w:r>
      <w:proofErr w:type="spellEnd"/>
      <w:r w:rsidRPr="18DA06AB">
        <w:rPr>
          <w:rFonts w:ascii="Arial" w:eastAsia="Arial" w:hAnsi="Arial" w:cs="Arial"/>
        </w:rPr>
        <w:t xml:space="preserve"> avec actions</w:t>
      </w:r>
    </w:p>
    <w:p w14:paraId="2C3DB43F" w14:textId="2BAF848F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MainActivity</w:t>
      </w:r>
      <w:proofErr w:type="spellEnd"/>
      <w:r w:rsidRPr="18DA06AB">
        <w:rPr>
          <w:rFonts w:ascii="Arial" w:eastAsia="Arial" w:hAnsi="Arial" w:cs="Arial"/>
        </w:rPr>
        <w:t xml:space="preserve"> : Écran principal de navigation</w:t>
      </w:r>
    </w:p>
    <w:p w14:paraId="7495DE89" w14:textId="5CB35985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lastRenderedPageBreak/>
        <w:t>AddTacheActivity</w:t>
      </w:r>
      <w:proofErr w:type="spellEnd"/>
      <w:r w:rsidRPr="18DA06AB">
        <w:rPr>
          <w:rFonts w:ascii="Arial" w:eastAsia="Arial" w:hAnsi="Arial" w:cs="Arial"/>
        </w:rPr>
        <w:t xml:space="preserve"> : Formulaire d'ajout</w:t>
      </w:r>
    </w:p>
    <w:p w14:paraId="277E21B6" w14:textId="45909B05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ListeTachesActivity</w:t>
      </w:r>
      <w:proofErr w:type="spellEnd"/>
      <w:r w:rsidRPr="18DA06AB">
        <w:rPr>
          <w:rFonts w:ascii="Arial" w:eastAsia="Arial" w:hAnsi="Arial" w:cs="Arial"/>
        </w:rPr>
        <w:t xml:space="preserve"> : Affichage de la liste</w:t>
      </w:r>
    </w:p>
    <w:p w14:paraId="16B7F233" w14:textId="455DF467" w:rsidR="159F1F3B" w:rsidRDefault="159F1F3B" w:rsidP="1EBF788C">
      <w:pPr>
        <w:pStyle w:val="Paragraphedeliste"/>
        <w:numPr>
          <w:ilvl w:val="0"/>
          <w:numId w:val="14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EditTacheActivity</w:t>
      </w:r>
      <w:proofErr w:type="spellEnd"/>
      <w:r w:rsidRPr="18DA06AB">
        <w:rPr>
          <w:rFonts w:ascii="Arial" w:eastAsia="Arial" w:hAnsi="Arial" w:cs="Arial"/>
        </w:rPr>
        <w:t xml:space="preserve"> : Modification des tâches</w:t>
      </w:r>
    </w:p>
    <w:p w14:paraId="769DEA57" w14:textId="7AA4B001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 xml:space="preserve">6.2. </w:t>
      </w:r>
      <w:proofErr w:type="spellStart"/>
      <w:r w:rsidRPr="18DA06AB">
        <w:rPr>
          <w:rFonts w:ascii="Arial" w:eastAsia="Arial" w:hAnsi="Arial" w:cs="Arial"/>
          <w:b/>
          <w:bCs/>
        </w:rPr>
        <w:t>Layouts</w:t>
      </w:r>
      <w:proofErr w:type="spellEnd"/>
      <w:r w:rsidRPr="18DA06AB">
        <w:rPr>
          <w:rFonts w:ascii="Arial" w:eastAsia="Arial" w:hAnsi="Arial" w:cs="Arial"/>
          <w:b/>
          <w:bCs/>
        </w:rPr>
        <w:t xml:space="preserve"> XML</w:t>
      </w:r>
    </w:p>
    <w:p w14:paraId="1CC50F15" w14:textId="34A4964B" w:rsidR="159F1F3B" w:rsidRDefault="159F1F3B" w:rsidP="1EBF788C">
      <w:pPr>
        <w:pStyle w:val="Paragraphedeliste"/>
        <w:numPr>
          <w:ilvl w:val="0"/>
          <w:numId w:val="13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activity_main.xml</w:t>
      </w:r>
      <w:r w:rsidRPr="18DA06AB">
        <w:rPr>
          <w:rFonts w:ascii="Arial" w:eastAsia="Arial" w:hAnsi="Arial" w:cs="Arial"/>
        </w:rPr>
        <w:t xml:space="preserve"> : Interface d'accueil</w:t>
      </w:r>
    </w:p>
    <w:p w14:paraId="47E816D7" w14:textId="7F49D857" w:rsidR="159F1F3B" w:rsidRDefault="159F1F3B" w:rsidP="1EBF788C">
      <w:pPr>
        <w:pStyle w:val="Paragraphedeliste"/>
        <w:numPr>
          <w:ilvl w:val="0"/>
          <w:numId w:val="13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activity_add_tache.xml</w:t>
      </w:r>
      <w:r w:rsidRPr="18DA06AB">
        <w:rPr>
          <w:rFonts w:ascii="Arial" w:eastAsia="Arial" w:hAnsi="Arial" w:cs="Arial"/>
        </w:rPr>
        <w:t xml:space="preserve"> : Formulaire d'ajout</w:t>
      </w:r>
    </w:p>
    <w:p w14:paraId="5F3C5C1A" w14:textId="076A6860" w:rsidR="159F1F3B" w:rsidRDefault="159F1F3B" w:rsidP="1EBF788C">
      <w:pPr>
        <w:pStyle w:val="Paragraphedeliste"/>
        <w:numPr>
          <w:ilvl w:val="0"/>
          <w:numId w:val="13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activity_liste_taches.xml</w:t>
      </w:r>
      <w:r w:rsidRPr="18DA06AB">
        <w:rPr>
          <w:rFonts w:ascii="Arial" w:eastAsia="Arial" w:hAnsi="Arial" w:cs="Arial"/>
        </w:rPr>
        <w:t xml:space="preserve"> : Liste des tâches</w:t>
      </w:r>
    </w:p>
    <w:p w14:paraId="44560DFC" w14:textId="5759920D" w:rsidR="159F1F3B" w:rsidRDefault="159F1F3B" w:rsidP="1EBF788C">
      <w:pPr>
        <w:pStyle w:val="Paragraphedeliste"/>
        <w:numPr>
          <w:ilvl w:val="0"/>
          <w:numId w:val="13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activity_edit_tache.xml</w:t>
      </w:r>
      <w:r w:rsidRPr="18DA06AB">
        <w:rPr>
          <w:rFonts w:ascii="Arial" w:eastAsia="Arial" w:hAnsi="Arial" w:cs="Arial"/>
        </w:rPr>
        <w:t xml:space="preserve"> : Formulaire de modification</w:t>
      </w:r>
    </w:p>
    <w:p w14:paraId="523394C3" w14:textId="03E395BB" w:rsidR="159F1F3B" w:rsidRDefault="159F1F3B" w:rsidP="1EBF788C">
      <w:pPr>
        <w:pStyle w:val="Paragraphedeliste"/>
        <w:numPr>
          <w:ilvl w:val="0"/>
          <w:numId w:val="13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item_tache.xml</w:t>
      </w:r>
      <w:r w:rsidRPr="18DA06AB">
        <w:rPr>
          <w:rFonts w:ascii="Arial" w:eastAsia="Arial" w:hAnsi="Arial" w:cs="Arial"/>
        </w:rPr>
        <w:t xml:space="preserve"> : Item de la liste </w:t>
      </w:r>
      <w:proofErr w:type="spellStart"/>
      <w:r w:rsidRPr="18DA06AB">
        <w:rPr>
          <w:rFonts w:ascii="Arial" w:eastAsia="Arial" w:hAnsi="Arial" w:cs="Arial"/>
        </w:rPr>
        <w:t>RecyclerView</w:t>
      </w:r>
      <w:proofErr w:type="spellEnd"/>
    </w:p>
    <w:p w14:paraId="6F63775A" w14:textId="7B6C931F" w:rsidR="1EBF788C" w:rsidRDefault="1EBF788C">
      <w:pPr>
        <w:rPr>
          <w:rFonts w:ascii="Arial" w:eastAsia="Arial" w:hAnsi="Arial" w:cs="Arial"/>
        </w:rPr>
      </w:pPr>
    </w:p>
    <w:p w14:paraId="12AFFEEE" w14:textId="15D7CDA5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7. DIFFICULTÉS RENCONTRÉES ET SOLUTIONS</w:t>
      </w:r>
    </w:p>
    <w:p w14:paraId="59153423" w14:textId="5535F40B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7.1. Problèmes techniques</w:t>
      </w:r>
    </w:p>
    <w:p w14:paraId="6522F0D6" w14:textId="5AF0289A" w:rsidR="159F1F3B" w:rsidRDefault="159F1F3B" w:rsidP="1EBF788C">
      <w:pPr>
        <w:pStyle w:val="Paragraphedeliste"/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Crash au lancement</w:t>
      </w:r>
      <w:r w:rsidRPr="18DA06AB">
        <w:rPr>
          <w:rFonts w:ascii="Arial" w:eastAsia="Arial" w:hAnsi="Arial" w:cs="Arial"/>
        </w:rPr>
        <w:t xml:space="preserve"> : NullPointerException sur les vues</w:t>
      </w:r>
    </w:p>
    <w:p w14:paraId="5C14EB78" w14:textId="792945F3" w:rsidR="159F1F3B" w:rsidRDefault="159F1F3B" w:rsidP="1EBF788C">
      <w:pPr>
        <w:pStyle w:val="Paragraphedeliste"/>
        <w:numPr>
          <w:ilvl w:val="1"/>
          <w:numId w:val="12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Solution</w:t>
      </w:r>
      <w:r w:rsidRPr="18DA06AB">
        <w:rPr>
          <w:rFonts w:ascii="Arial" w:eastAsia="Arial" w:hAnsi="Arial" w:cs="Arial"/>
        </w:rPr>
        <w:t xml:space="preserve"> : Vérification des IDs dans les fichiers XML</w:t>
      </w:r>
    </w:p>
    <w:p w14:paraId="6B7564D7" w14:textId="6E4A4115" w:rsidR="159F1F3B" w:rsidRDefault="159F1F3B" w:rsidP="1EBF788C">
      <w:pPr>
        <w:pStyle w:val="Paragraphedeliste"/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Base de données non créée</w:t>
      </w:r>
      <w:r w:rsidRPr="18DA06AB">
        <w:rPr>
          <w:rFonts w:ascii="Arial" w:eastAsia="Arial" w:hAnsi="Arial" w:cs="Arial"/>
        </w:rPr>
        <w:t xml:space="preserve"> : Erreurs SQL</w:t>
      </w:r>
    </w:p>
    <w:p w14:paraId="4686FAAB" w14:textId="069789DC" w:rsidR="159F1F3B" w:rsidRDefault="159F1F3B" w:rsidP="1EBF788C">
      <w:pPr>
        <w:pStyle w:val="Paragraphedeliste"/>
        <w:numPr>
          <w:ilvl w:val="1"/>
          <w:numId w:val="12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Solution</w:t>
      </w:r>
      <w:r w:rsidRPr="18DA06AB">
        <w:rPr>
          <w:rFonts w:ascii="Arial" w:eastAsia="Arial" w:hAnsi="Arial" w:cs="Arial"/>
        </w:rPr>
        <w:t xml:space="preserve"> : Implémentation correcte de </w:t>
      </w:r>
      <w:proofErr w:type="spellStart"/>
      <w:r w:rsidRPr="18DA06AB">
        <w:rPr>
          <w:rFonts w:ascii="Arial" w:eastAsia="Arial" w:hAnsi="Arial" w:cs="Arial"/>
        </w:rPr>
        <w:t>SQLiteOpenHelper</w:t>
      </w:r>
      <w:proofErr w:type="spellEnd"/>
    </w:p>
    <w:p w14:paraId="7E295555" w14:textId="79E96D23" w:rsidR="159F1F3B" w:rsidRDefault="159F1F3B" w:rsidP="1EBF788C">
      <w:pPr>
        <w:pStyle w:val="Paragraphedeliste"/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  <w:b/>
          <w:bCs/>
        </w:rPr>
        <w:t>RecyclerView</w:t>
      </w:r>
      <w:proofErr w:type="spellEnd"/>
      <w:r w:rsidRPr="18DA06AB">
        <w:rPr>
          <w:rFonts w:ascii="Arial" w:eastAsia="Arial" w:hAnsi="Arial" w:cs="Arial"/>
          <w:b/>
          <w:bCs/>
        </w:rPr>
        <w:t xml:space="preserve"> vide</w:t>
      </w:r>
      <w:r w:rsidRPr="18DA06AB">
        <w:rPr>
          <w:rFonts w:ascii="Arial" w:eastAsia="Arial" w:hAnsi="Arial" w:cs="Arial"/>
        </w:rPr>
        <w:t xml:space="preserve"> : Données non chargées</w:t>
      </w:r>
    </w:p>
    <w:p w14:paraId="1B2E7C12" w14:textId="10331B27" w:rsidR="159F1F3B" w:rsidRDefault="159F1F3B" w:rsidP="1EBF788C">
      <w:pPr>
        <w:pStyle w:val="Paragraphedeliste"/>
        <w:numPr>
          <w:ilvl w:val="1"/>
          <w:numId w:val="12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Solution</w:t>
      </w:r>
      <w:r w:rsidRPr="18DA06AB">
        <w:rPr>
          <w:rFonts w:ascii="Arial" w:eastAsia="Arial" w:hAnsi="Arial" w:cs="Arial"/>
        </w:rPr>
        <w:t xml:space="preserve"> : Appel correct du DAO dans </w:t>
      </w:r>
      <w:proofErr w:type="spellStart"/>
      <w:proofErr w:type="gramStart"/>
      <w:r w:rsidRPr="18DA06AB">
        <w:rPr>
          <w:rFonts w:ascii="Arial" w:eastAsia="Arial" w:hAnsi="Arial" w:cs="Arial"/>
        </w:rPr>
        <w:t>onCreate</w:t>
      </w:r>
      <w:proofErr w:type="spellEnd"/>
      <w:r w:rsidRPr="18DA06AB">
        <w:rPr>
          <w:rFonts w:ascii="Arial" w:eastAsia="Arial" w:hAnsi="Arial" w:cs="Arial"/>
        </w:rPr>
        <w:t>(</w:t>
      </w:r>
      <w:proofErr w:type="gramEnd"/>
      <w:r w:rsidRPr="18DA06AB">
        <w:rPr>
          <w:rFonts w:ascii="Arial" w:eastAsia="Arial" w:hAnsi="Arial" w:cs="Arial"/>
        </w:rPr>
        <w:t>)</w:t>
      </w:r>
    </w:p>
    <w:p w14:paraId="74D1187D" w14:textId="38416634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7.2. Bonnes pratiques implémentées</w:t>
      </w:r>
    </w:p>
    <w:p w14:paraId="319F0F48" w14:textId="0A0025AF" w:rsidR="159F1F3B" w:rsidRDefault="159F1F3B" w:rsidP="1EBF788C">
      <w:pPr>
        <w:pStyle w:val="Paragraphedeliste"/>
        <w:numPr>
          <w:ilvl w:val="0"/>
          <w:numId w:val="11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Séparation des responsabilités (DAO pattern)</w:t>
      </w:r>
    </w:p>
    <w:p w14:paraId="70AC87E5" w14:textId="6749E57C" w:rsidR="159F1F3B" w:rsidRDefault="159F1F3B" w:rsidP="1EBF788C">
      <w:pPr>
        <w:pStyle w:val="Paragraphedeliste"/>
        <w:numPr>
          <w:ilvl w:val="0"/>
          <w:numId w:val="11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Validation des entrées utilisateur</w:t>
      </w:r>
    </w:p>
    <w:p w14:paraId="63293C20" w14:textId="1F7C440F" w:rsidR="159F1F3B" w:rsidRDefault="159F1F3B" w:rsidP="1EBF788C">
      <w:pPr>
        <w:pStyle w:val="Paragraphedeliste"/>
        <w:numPr>
          <w:ilvl w:val="0"/>
          <w:numId w:val="11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Messages d'erreur explicites</w:t>
      </w:r>
    </w:p>
    <w:p w14:paraId="6B470AB2" w14:textId="2E71889D" w:rsidR="159F1F3B" w:rsidRDefault="159F1F3B" w:rsidP="1EBF788C">
      <w:pPr>
        <w:pStyle w:val="Paragraphedeliste"/>
        <w:numPr>
          <w:ilvl w:val="0"/>
          <w:numId w:val="11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Architecture modulaire et maintenable</w:t>
      </w:r>
    </w:p>
    <w:p w14:paraId="26D8CDE4" w14:textId="4E08B255" w:rsidR="1EBF788C" w:rsidRDefault="1EBF788C">
      <w:pPr>
        <w:rPr>
          <w:rFonts w:ascii="Arial" w:eastAsia="Arial" w:hAnsi="Arial" w:cs="Arial"/>
        </w:rPr>
      </w:pPr>
    </w:p>
    <w:p w14:paraId="2612B44A" w14:textId="52C26E98" w:rsidR="159F1F3B" w:rsidRDefault="159F1F3B" w:rsidP="1EBF788C">
      <w:pPr>
        <w:pStyle w:val="Paragraphedeliste"/>
        <w:numPr>
          <w:ilvl w:val="0"/>
          <w:numId w:val="10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Couleurs personnalisées et gradients</w:t>
      </w:r>
    </w:p>
    <w:p w14:paraId="4EA7944F" w14:textId="145592D2" w:rsidR="159F1F3B" w:rsidRDefault="159F1F3B" w:rsidP="1EBF788C">
      <w:pPr>
        <w:pStyle w:val="Paragraphedeliste"/>
        <w:numPr>
          <w:ilvl w:val="0"/>
          <w:numId w:val="10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Cartes avec ombres et coins arrondis</w:t>
      </w:r>
    </w:p>
    <w:p w14:paraId="72908767" w14:textId="35DE0CAA" w:rsidR="159F1F3B" w:rsidRDefault="159F1F3B" w:rsidP="1EBF788C">
      <w:pPr>
        <w:pStyle w:val="Paragraphedeliste"/>
        <w:numPr>
          <w:ilvl w:val="0"/>
          <w:numId w:val="10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États vides stylisés</w:t>
      </w:r>
    </w:p>
    <w:p w14:paraId="68F2CD37" w14:textId="2DEED319" w:rsidR="159F1F3B" w:rsidRDefault="159F1F3B" w:rsidP="1EBF788C">
      <w:pPr>
        <w:pStyle w:val="Paragraphedeliste"/>
        <w:numPr>
          <w:ilvl w:val="0"/>
          <w:numId w:val="9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Feedback visuel (Toast messages)</w:t>
      </w:r>
    </w:p>
    <w:p w14:paraId="1DFAA177" w14:textId="3E943EEB" w:rsidR="159F1F3B" w:rsidRDefault="159F1F3B" w:rsidP="1EBF788C">
      <w:pPr>
        <w:pStyle w:val="Paragraphedeliste"/>
        <w:numPr>
          <w:ilvl w:val="0"/>
          <w:numId w:val="9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Confirmation avant suppression</w:t>
      </w:r>
    </w:p>
    <w:p w14:paraId="6AAEF226" w14:textId="17FFC999" w:rsidR="159F1F3B" w:rsidRDefault="159F1F3B" w:rsidP="1EBF788C">
      <w:pPr>
        <w:pStyle w:val="Paragraphedeliste"/>
        <w:numPr>
          <w:ilvl w:val="0"/>
          <w:numId w:val="9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Navigation fluide entre les écrans</w:t>
      </w:r>
    </w:p>
    <w:p w14:paraId="0D955226" w14:textId="275770A8" w:rsidR="159F1F3B" w:rsidRDefault="159F1F3B" w:rsidP="1EBF788C">
      <w:pPr>
        <w:pStyle w:val="Paragraphedeliste"/>
        <w:numPr>
          <w:ilvl w:val="0"/>
          <w:numId w:val="9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Validation des formulaires</w:t>
      </w:r>
    </w:p>
    <w:p w14:paraId="0519C20E" w14:textId="120A1088" w:rsidR="1EBF788C" w:rsidRDefault="1EBF788C">
      <w:pPr>
        <w:rPr>
          <w:rFonts w:ascii="Arial" w:eastAsia="Arial" w:hAnsi="Arial" w:cs="Arial"/>
        </w:rPr>
      </w:pPr>
    </w:p>
    <w:p w14:paraId="7535D6EC" w14:textId="72F61256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9. TESTS ET VALIDATION</w:t>
      </w:r>
    </w:p>
    <w:p w14:paraId="0EE55EF9" w14:textId="21B000EB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9.1. Tests fonctionnels</w:t>
      </w:r>
    </w:p>
    <w:p w14:paraId="51DAA89B" w14:textId="27B7895D" w:rsidR="159F1F3B" w:rsidRDefault="159F1F3B" w:rsidP="1EBF788C">
      <w:pPr>
        <w:pStyle w:val="Paragraphedeliste"/>
        <w:numPr>
          <w:ilvl w:val="0"/>
          <w:numId w:val="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Ajout d'une tâche avec données valides</w:t>
      </w:r>
    </w:p>
    <w:p w14:paraId="41E8BB24" w14:textId="0B747B47" w:rsidR="159F1F3B" w:rsidRDefault="159F1F3B" w:rsidP="1EBF788C">
      <w:pPr>
        <w:pStyle w:val="Paragraphedeliste"/>
        <w:numPr>
          <w:ilvl w:val="0"/>
          <w:numId w:val="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Affichage correct de la liste</w:t>
      </w:r>
    </w:p>
    <w:p w14:paraId="0B8DB5C3" w14:textId="188B3BD2" w:rsidR="159F1F3B" w:rsidRDefault="159F1F3B" w:rsidP="1EBF788C">
      <w:pPr>
        <w:pStyle w:val="Paragraphedeliste"/>
        <w:numPr>
          <w:ilvl w:val="0"/>
          <w:numId w:val="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Modification d'une tâche existante</w:t>
      </w:r>
    </w:p>
    <w:p w14:paraId="00E36074" w14:textId="46A190A4" w:rsidR="159F1F3B" w:rsidRDefault="159F1F3B" w:rsidP="1EBF788C">
      <w:pPr>
        <w:pStyle w:val="Paragraphedeliste"/>
        <w:numPr>
          <w:ilvl w:val="0"/>
          <w:numId w:val="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Suppression avec confirmation</w:t>
      </w:r>
    </w:p>
    <w:p w14:paraId="6503B02C" w14:textId="1916573F" w:rsidR="159F1F3B" w:rsidRDefault="159F1F3B" w:rsidP="1EBF788C">
      <w:pPr>
        <w:pStyle w:val="Paragraphedeliste"/>
        <w:numPr>
          <w:ilvl w:val="0"/>
          <w:numId w:val="8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Persistance après redémarrage</w:t>
      </w:r>
    </w:p>
    <w:p w14:paraId="23AFB88A" w14:textId="4EC37C8C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9.2. Tests d'erreur</w:t>
      </w:r>
    </w:p>
    <w:p w14:paraId="54191770" w14:textId="0E85A067" w:rsidR="159F1F3B" w:rsidRDefault="159F1F3B" w:rsidP="1EBF788C">
      <w:pPr>
        <w:pStyle w:val="Paragraphedeliste"/>
        <w:numPr>
          <w:ilvl w:val="0"/>
          <w:numId w:val="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Validation des champs obligatoires</w:t>
      </w:r>
    </w:p>
    <w:p w14:paraId="12681F34" w14:textId="40F0149A" w:rsidR="159F1F3B" w:rsidRDefault="159F1F3B" w:rsidP="1EBF788C">
      <w:pPr>
        <w:pStyle w:val="Paragraphedeliste"/>
        <w:numPr>
          <w:ilvl w:val="0"/>
          <w:numId w:val="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lastRenderedPageBreak/>
        <w:t>Gestion des listes vides</w:t>
      </w:r>
    </w:p>
    <w:p w14:paraId="57753A9E" w14:textId="3A80B251" w:rsidR="159F1F3B" w:rsidRDefault="159F1F3B" w:rsidP="1EBF788C">
      <w:pPr>
        <w:pStyle w:val="Paragraphedeliste"/>
        <w:numPr>
          <w:ilvl w:val="0"/>
          <w:numId w:val="7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Robustesse face aux entrées invalides</w:t>
      </w:r>
    </w:p>
    <w:p w14:paraId="7E5D50D0" w14:textId="10CFC563" w:rsidR="1EBF788C" w:rsidRDefault="1EBF788C">
      <w:pPr>
        <w:rPr>
          <w:rFonts w:ascii="Arial" w:eastAsia="Arial" w:hAnsi="Arial" w:cs="Arial"/>
        </w:rPr>
      </w:pPr>
    </w:p>
    <w:p w14:paraId="74EF63FE" w14:textId="2787D2AC" w:rsidR="159F1F3B" w:rsidRDefault="159F1F3B" w:rsidP="1EBF788C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10. COMPÉTENCES ACQUISES</w:t>
      </w:r>
    </w:p>
    <w:p w14:paraId="20766757" w14:textId="2498C60B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10.1. Techniques</w:t>
      </w:r>
    </w:p>
    <w:p w14:paraId="236E90BA" w14:textId="6802FF90" w:rsidR="159F1F3B" w:rsidRDefault="159F1F3B" w:rsidP="1EBF788C">
      <w:pPr>
        <w:pStyle w:val="Paragraphedeliste"/>
        <w:numPr>
          <w:ilvl w:val="0"/>
          <w:numId w:val="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Gestion de SQLite dans Android</w:t>
      </w:r>
    </w:p>
    <w:p w14:paraId="26B625B8" w14:textId="2B8CE193" w:rsidR="159F1F3B" w:rsidRDefault="159F1F3B" w:rsidP="1EBF788C">
      <w:pPr>
        <w:pStyle w:val="Paragraphedeliste"/>
        <w:numPr>
          <w:ilvl w:val="0"/>
          <w:numId w:val="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Implémentation du pattern DAO</w:t>
      </w:r>
    </w:p>
    <w:p w14:paraId="44037F50" w14:textId="25850A40" w:rsidR="159F1F3B" w:rsidRDefault="159F1F3B" w:rsidP="1EBF788C">
      <w:pPr>
        <w:pStyle w:val="Paragraphedeliste"/>
        <w:numPr>
          <w:ilvl w:val="0"/>
          <w:numId w:val="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 xml:space="preserve">Gestion du cycle de vie des </w:t>
      </w:r>
      <w:proofErr w:type="spellStart"/>
      <w:r w:rsidRPr="18DA06AB">
        <w:rPr>
          <w:rFonts w:ascii="Arial" w:eastAsia="Arial" w:hAnsi="Arial" w:cs="Arial"/>
        </w:rPr>
        <w:t>Activities</w:t>
      </w:r>
      <w:proofErr w:type="spellEnd"/>
    </w:p>
    <w:p w14:paraId="2FADB965" w14:textId="70423513" w:rsidR="159F1F3B" w:rsidRDefault="159F1F3B" w:rsidP="1EBF788C">
      <w:pPr>
        <w:pStyle w:val="Paragraphedeliste"/>
        <w:numPr>
          <w:ilvl w:val="0"/>
          <w:numId w:val="6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Manipulation des bases de données relationnelles</w:t>
      </w:r>
    </w:p>
    <w:p w14:paraId="7D4F523B" w14:textId="25593137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10.2. Méthodologiques</w:t>
      </w:r>
    </w:p>
    <w:p w14:paraId="021096A5" w14:textId="09864B85" w:rsidR="159F1F3B" w:rsidRDefault="159F1F3B" w:rsidP="1EBF788C">
      <w:pPr>
        <w:pStyle w:val="Paragraphedeliste"/>
        <w:numPr>
          <w:ilvl w:val="0"/>
          <w:numId w:val="5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Développement structuré d'application mobile</w:t>
      </w:r>
    </w:p>
    <w:p w14:paraId="477B9B6D" w14:textId="0A3D5CBC" w:rsidR="159F1F3B" w:rsidRDefault="159F1F3B" w:rsidP="1EBF788C">
      <w:pPr>
        <w:pStyle w:val="Paragraphedeliste"/>
        <w:numPr>
          <w:ilvl w:val="0"/>
          <w:numId w:val="5"/>
        </w:numPr>
        <w:rPr>
          <w:rFonts w:ascii="Arial" w:eastAsia="Arial" w:hAnsi="Arial" w:cs="Arial"/>
        </w:rPr>
      </w:pPr>
      <w:proofErr w:type="spellStart"/>
      <w:r w:rsidRPr="18DA06AB">
        <w:rPr>
          <w:rFonts w:ascii="Arial" w:eastAsia="Arial" w:hAnsi="Arial" w:cs="Arial"/>
        </w:rPr>
        <w:t>Debugging</w:t>
      </w:r>
      <w:proofErr w:type="spellEnd"/>
      <w:r w:rsidRPr="18DA06AB">
        <w:rPr>
          <w:rFonts w:ascii="Arial" w:eastAsia="Arial" w:hAnsi="Arial" w:cs="Arial"/>
        </w:rPr>
        <w:t xml:space="preserve"> et résolution de problèmes</w:t>
      </w:r>
    </w:p>
    <w:p w14:paraId="4468BB72" w14:textId="6A2CCF0D" w:rsidR="159F1F3B" w:rsidRDefault="159F1F3B" w:rsidP="1EBF788C">
      <w:pPr>
        <w:pStyle w:val="Paragraphedeliste"/>
        <w:numPr>
          <w:ilvl w:val="0"/>
          <w:numId w:val="5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Documentation du code</w:t>
      </w:r>
    </w:p>
    <w:p w14:paraId="4E005784" w14:textId="16F4F6EC" w:rsidR="159F1F3B" w:rsidRDefault="159F1F3B" w:rsidP="1EBF788C">
      <w:pPr>
        <w:pStyle w:val="Paragraphedeliste"/>
        <w:numPr>
          <w:ilvl w:val="0"/>
          <w:numId w:val="5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Tests et validation</w:t>
      </w:r>
    </w:p>
    <w:p w14:paraId="6A614D42" w14:textId="702C58C7" w:rsidR="159F1F3B" w:rsidRDefault="159F1F3B" w:rsidP="6065FE63">
      <w:pPr>
        <w:pStyle w:val="Titre2"/>
        <w:rPr>
          <w:rFonts w:ascii="Arial" w:eastAsia="Arial" w:hAnsi="Arial" w:cs="Arial"/>
          <w:b/>
          <w:bCs/>
          <w:sz w:val="36"/>
          <w:szCs w:val="36"/>
        </w:rPr>
      </w:pPr>
      <w:r w:rsidRPr="18DA06AB">
        <w:rPr>
          <w:rFonts w:ascii="Arial" w:eastAsia="Arial" w:hAnsi="Arial" w:cs="Arial"/>
          <w:b/>
          <w:bCs/>
          <w:sz w:val="36"/>
          <w:szCs w:val="36"/>
        </w:rPr>
        <w:t>11. CONCLUSIONS ET PERSPECTIVES</w:t>
      </w:r>
    </w:p>
    <w:p w14:paraId="09760397" w14:textId="6CA11BDA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11.1. Bilan</w:t>
      </w:r>
    </w:p>
    <w:p w14:paraId="2C1A2D2E" w14:textId="16F743F2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 xml:space="preserve">L'application </w:t>
      </w:r>
      <w:proofErr w:type="spellStart"/>
      <w:r w:rsidRPr="18DA06AB">
        <w:rPr>
          <w:rFonts w:ascii="Arial" w:eastAsia="Arial" w:hAnsi="Arial" w:cs="Arial"/>
          <w:b/>
          <w:bCs/>
        </w:rPr>
        <w:t>LifeBalance</w:t>
      </w:r>
      <w:proofErr w:type="spellEnd"/>
      <w:r w:rsidRPr="18DA06AB">
        <w:rPr>
          <w:rFonts w:ascii="Arial" w:eastAsia="Arial" w:hAnsi="Arial" w:cs="Arial"/>
        </w:rPr>
        <w:t xml:space="preserve"> fonctionne correctement et répond aux objectifs pédagogiques. Toutes les fonctionnalités CRUD sont implémentées avec une interface utilisateur intuitive.</w:t>
      </w:r>
    </w:p>
    <w:p w14:paraId="72F7CEF9" w14:textId="372BC641" w:rsidR="159F1F3B" w:rsidRDefault="159F1F3B" w:rsidP="1EBF788C">
      <w:pPr>
        <w:pStyle w:val="Titre3"/>
        <w:spacing w:before="281" w:after="281"/>
        <w:rPr>
          <w:rFonts w:ascii="Arial" w:eastAsia="Arial" w:hAnsi="Arial" w:cs="Arial"/>
          <w:b/>
          <w:bCs/>
        </w:rPr>
      </w:pPr>
      <w:r w:rsidRPr="18DA06AB">
        <w:rPr>
          <w:rFonts w:ascii="Arial" w:eastAsia="Arial" w:hAnsi="Arial" w:cs="Arial"/>
          <w:b/>
          <w:bCs/>
        </w:rPr>
        <w:t>11.2. Points forts</w:t>
      </w:r>
    </w:p>
    <w:p w14:paraId="7BE45BAF" w14:textId="78C68F0B" w:rsidR="159F1F3B" w:rsidRDefault="159F1F3B" w:rsidP="1EBF788C">
      <w:pPr>
        <w:pStyle w:val="Paragraphedeliste"/>
        <w:numPr>
          <w:ilvl w:val="0"/>
          <w:numId w:val="4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Architecture propre et maintenable</w:t>
      </w:r>
    </w:p>
    <w:p w14:paraId="6019E21E" w14:textId="52E3F25A" w:rsidR="159F1F3B" w:rsidRDefault="159F1F3B" w:rsidP="1EBF788C">
      <w:pPr>
        <w:pStyle w:val="Paragraphedeliste"/>
        <w:numPr>
          <w:ilvl w:val="0"/>
          <w:numId w:val="4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Code bien structuré et commenté</w:t>
      </w:r>
    </w:p>
    <w:p w14:paraId="05BCAFC3" w14:textId="2E9691FF" w:rsidR="159F1F3B" w:rsidRDefault="159F1F3B" w:rsidP="1EBF788C">
      <w:pPr>
        <w:pStyle w:val="Paragraphedeliste"/>
        <w:numPr>
          <w:ilvl w:val="0"/>
          <w:numId w:val="4"/>
        </w:numPr>
        <w:rPr>
          <w:rFonts w:ascii="Arial" w:eastAsia="Arial" w:hAnsi="Arial" w:cs="Arial"/>
        </w:rPr>
      </w:pPr>
      <w:r w:rsidRPr="18DA06AB">
        <w:rPr>
          <w:rFonts w:ascii="Arial" w:eastAsia="Arial" w:hAnsi="Arial" w:cs="Arial"/>
        </w:rPr>
        <w:t>Interface utilisateur moderne</w:t>
      </w:r>
    </w:p>
    <w:p w14:paraId="3E8A58A8" w14:textId="5CF9F0CA" w:rsidR="1EBF788C" w:rsidRDefault="1EBF788C">
      <w:pPr>
        <w:rPr>
          <w:rFonts w:ascii="Arial" w:eastAsia="Arial" w:hAnsi="Arial" w:cs="Arial"/>
        </w:rPr>
      </w:pPr>
    </w:p>
    <w:p w14:paraId="1CD58FCC" w14:textId="68A0AB41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RÉALISÉ PAR</w:t>
      </w:r>
      <w:r w:rsidRPr="18DA06AB">
        <w:rPr>
          <w:rFonts w:ascii="Arial" w:eastAsia="Arial" w:hAnsi="Arial" w:cs="Arial"/>
        </w:rPr>
        <w:t xml:space="preserve"> : </w:t>
      </w:r>
      <w:r w:rsidR="53DA16A7" w:rsidRPr="2E20A16C">
        <w:rPr>
          <w:rFonts w:ascii="Arial" w:eastAsia="Arial" w:hAnsi="Arial" w:cs="Arial"/>
        </w:rPr>
        <w:t>Soukaina AOUDANE</w:t>
      </w:r>
    </w:p>
    <w:p w14:paraId="6B366594" w14:textId="369E9144" w:rsidR="159F1F3B" w:rsidRDefault="159F1F3B" w:rsidP="1EBF788C">
      <w:pPr>
        <w:spacing w:before="240" w:after="240"/>
        <w:rPr>
          <w:rFonts w:ascii="Arial" w:eastAsia="Arial" w:hAnsi="Arial" w:cs="Arial"/>
        </w:rPr>
      </w:pPr>
      <w:r w:rsidRPr="18DA06AB">
        <w:rPr>
          <w:rFonts w:ascii="Arial" w:eastAsia="Arial" w:hAnsi="Arial" w:cs="Arial"/>
          <w:b/>
          <w:bCs/>
        </w:rPr>
        <w:t>DATE</w:t>
      </w:r>
      <w:r w:rsidRPr="18DA06AB">
        <w:rPr>
          <w:rFonts w:ascii="Arial" w:eastAsia="Arial" w:hAnsi="Arial" w:cs="Arial"/>
        </w:rPr>
        <w:t xml:space="preserve"> : </w:t>
      </w:r>
      <w:r w:rsidRPr="2E20A16C">
        <w:rPr>
          <w:rFonts w:ascii="Arial" w:eastAsia="Arial" w:hAnsi="Arial" w:cs="Arial"/>
        </w:rPr>
        <w:t>0</w:t>
      </w:r>
      <w:r w:rsidR="34FBC867" w:rsidRPr="2E20A16C">
        <w:rPr>
          <w:rFonts w:ascii="Arial" w:eastAsia="Arial" w:hAnsi="Arial" w:cs="Arial"/>
        </w:rPr>
        <w:t>3</w:t>
      </w:r>
      <w:r w:rsidRPr="18DA06AB">
        <w:rPr>
          <w:rFonts w:ascii="Arial" w:eastAsia="Arial" w:hAnsi="Arial" w:cs="Arial"/>
        </w:rPr>
        <w:t xml:space="preserve"> février 2026</w:t>
      </w:r>
    </w:p>
    <w:p w14:paraId="37CDEE62" w14:textId="20822BED" w:rsidR="24C6F7B1" w:rsidRDefault="24C6F7B1" w:rsidP="24C6F7B1">
      <w:pPr>
        <w:rPr>
          <w:rFonts w:ascii="Times New Roman" w:eastAsia="Times New Roman" w:hAnsi="Times New Roman" w:cs="Times New Roman"/>
        </w:rPr>
      </w:pPr>
    </w:p>
    <w:p w14:paraId="4A48E647" w14:textId="3C44B5F1" w:rsidR="1343EB04" w:rsidRDefault="1343EB04" w:rsidP="6065FE63">
      <w:pPr>
        <w:pStyle w:val="Titre2"/>
        <w:spacing w:before="299" w:after="299"/>
        <w:rPr>
          <w:rFonts w:ascii="Arial" w:eastAsia="Arial" w:hAnsi="Arial" w:cs="Arial"/>
          <w:b/>
          <w:bCs/>
          <w:sz w:val="36"/>
          <w:szCs w:val="36"/>
        </w:rPr>
      </w:pPr>
      <w:r w:rsidRPr="6065FE63">
        <w:rPr>
          <w:rFonts w:ascii="Arial" w:eastAsia="Arial" w:hAnsi="Arial" w:cs="Arial"/>
          <w:b/>
          <w:bCs/>
          <w:sz w:val="36"/>
          <w:szCs w:val="36"/>
        </w:rPr>
        <w:t xml:space="preserve">12. Visualisation des </w:t>
      </w:r>
      <w:proofErr w:type="gramStart"/>
      <w:r w:rsidRPr="6065FE63">
        <w:rPr>
          <w:rFonts w:ascii="Arial" w:eastAsia="Arial" w:hAnsi="Arial" w:cs="Arial"/>
          <w:b/>
          <w:bCs/>
          <w:sz w:val="36"/>
          <w:szCs w:val="36"/>
        </w:rPr>
        <w:t>interfaces:</w:t>
      </w:r>
      <w:proofErr w:type="gramEnd"/>
    </w:p>
    <w:p w14:paraId="594281BB" w14:textId="4DDFD486" w:rsidR="0D129D6D" w:rsidRDefault="0D129D6D" w:rsidP="64D1D757">
      <w:pPr>
        <w:rPr>
          <w:b/>
          <w:bCs/>
          <w:sz w:val="28"/>
          <w:szCs w:val="28"/>
        </w:rPr>
      </w:pPr>
      <w:r w:rsidRPr="64D1D757">
        <w:rPr>
          <w:b/>
          <w:bCs/>
          <w:sz w:val="28"/>
          <w:szCs w:val="28"/>
        </w:rPr>
        <w:t>1/Interface principale</w:t>
      </w:r>
    </w:p>
    <w:p w14:paraId="6A42A6EE" w14:textId="7B2ED06C" w:rsidR="3BF11126" w:rsidRDefault="3BF11126" w:rsidP="3BF11126"/>
    <w:p w14:paraId="46ADAB39" w14:textId="6DC3AF3F" w:rsidR="6065FE63" w:rsidRDefault="64D1D757" w:rsidP="6065FE63">
      <w:r>
        <w:rPr>
          <w:noProof/>
        </w:rPr>
        <w:drawing>
          <wp:anchor distT="0" distB="0" distL="114300" distR="114300" simplePos="0" relativeHeight="251658241" behindDoc="0" locked="0" layoutInCell="1" allowOverlap="1" wp14:anchorId="53CDA5C6" wp14:editId="3D8762DD">
            <wp:simplePos x="0" y="0"/>
            <wp:positionH relativeFrom="column">
              <wp:posOffset>1771650</wp:posOffset>
            </wp:positionH>
            <wp:positionV relativeFrom="paragraph">
              <wp:posOffset>180975</wp:posOffset>
            </wp:positionV>
            <wp:extent cx="3621414" cy="5295014"/>
            <wp:effectExtent l="0" t="0" r="0" b="0"/>
            <wp:wrapNone/>
            <wp:docPr id="1668290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0813" name="Picture 16682908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14" cy="5295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FA509" w14:textId="7EF14242" w:rsidR="6065FE63" w:rsidRDefault="6065FE63" w:rsidP="6065FE63">
      <w:pPr>
        <w:rPr>
          <w:rFonts w:ascii="Times New Roman" w:eastAsia="Times New Roman" w:hAnsi="Times New Roman" w:cs="Times New Roman"/>
        </w:rPr>
      </w:pPr>
    </w:p>
    <w:p w14:paraId="42918A45" w14:textId="1A2E4203" w:rsidR="24C6F7B1" w:rsidRDefault="24C6F7B1">
      <w:r>
        <w:br w:type="page"/>
      </w:r>
    </w:p>
    <w:p w14:paraId="4B254B7F" w14:textId="5070D218" w:rsidR="3BF11126" w:rsidRDefault="10AB4182" w:rsidP="64D1D757">
      <w:pPr>
        <w:rPr>
          <w:b/>
          <w:bCs/>
          <w:sz w:val="28"/>
          <w:szCs w:val="28"/>
        </w:rPr>
      </w:pPr>
      <w:r w:rsidRPr="64D1D757">
        <w:rPr>
          <w:b/>
          <w:bCs/>
          <w:sz w:val="28"/>
          <w:szCs w:val="28"/>
        </w:rPr>
        <w:lastRenderedPageBreak/>
        <w:t xml:space="preserve">1/Interface </w:t>
      </w:r>
      <w:r w:rsidR="075C1D50" w:rsidRPr="2C858D8C">
        <w:rPr>
          <w:b/>
          <w:bCs/>
          <w:sz w:val="28"/>
          <w:szCs w:val="28"/>
        </w:rPr>
        <w:t>d'ajout des taches</w:t>
      </w:r>
    </w:p>
    <w:p w14:paraId="61DE5AB3" w14:textId="33E62100" w:rsidR="3BF11126" w:rsidRDefault="64D1D757" w:rsidP="3BF11126">
      <w:r>
        <w:rPr>
          <w:noProof/>
        </w:rPr>
        <w:drawing>
          <wp:anchor distT="0" distB="0" distL="114300" distR="114300" simplePos="0" relativeHeight="251658240" behindDoc="0" locked="0" layoutInCell="1" allowOverlap="1" wp14:anchorId="40723FEA" wp14:editId="6988D7D1">
            <wp:simplePos x="0" y="0"/>
            <wp:positionH relativeFrom="column">
              <wp:posOffset>1885950</wp:posOffset>
            </wp:positionH>
            <wp:positionV relativeFrom="paragraph">
              <wp:posOffset>190500</wp:posOffset>
            </wp:positionV>
            <wp:extent cx="3217471" cy="6624084"/>
            <wp:effectExtent l="0" t="0" r="0" b="0"/>
            <wp:wrapNone/>
            <wp:docPr id="1444623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23868" name="Picture 1444623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471" cy="6624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939C9" w14:textId="70E42D22" w:rsidR="2C858D8C" w:rsidRDefault="2C858D8C" w:rsidP="2C858D8C"/>
    <w:p w14:paraId="571849E3" w14:textId="40E68E32" w:rsidR="2C858D8C" w:rsidRDefault="2C858D8C" w:rsidP="2C858D8C"/>
    <w:p w14:paraId="34171199" w14:textId="3DC7714A" w:rsidR="2C858D8C" w:rsidRDefault="2C858D8C" w:rsidP="2C858D8C"/>
    <w:p w14:paraId="51FF5FD5" w14:textId="38155C01" w:rsidR="2C858D8C" w:rsidRDefault="2C858D8C" w:rsidP="2C858D8C"/>
    <w:p w14:paraId="3A5AF993" w14:textId="536D73E2" w:rsidR="2C858D8C" w:rsidRDefault="2C858D8C" w:rsidP="2C858D8C"/>
    <w:p w14:paraId="6E7F86B3" w14:textId="759B6851" w:rsidR="2C858D8C" w:rsidRDefault="2C858D8C" w:rsidP="2C858D8C"/>
    <w:p w14:paraId="67225255" w14:textId="0E3E2A09" w:rsidR="2C858D8C" w:rsidRDefault="2C858D8C" w:rsidP="2C858D8C"/>
    <w:p w14:paraId="61F2D280" w14:textId="743D6B15" w:rsidR="2C858D8C" w:rsidRDefault="2C858D8C" w:rsidP="2C858D8C"/>
    <w:p w14:paraId="5CBD73C2" w14:textId="69297596" w:rsidR="2C858D8C" w:rsidRDefault="2C858D8C" w:rsidP="2C858D8C"/>
    <w:p w14:paraId="2CDCA92A" w14:textId="735F1070" w:rsidR="2C858D8C" w:rsidRDefault="2C858D8C" w:rsidP="2C858D8C"/>
    <w:p w14:paraId="04E3927F" w14:textId="7DC97A03" w:rsidR="2C858D8C" w:rsidRDefault="2C858D8C" w:rsidP="2C858D8C"/>
    <w:p w14:paraId="06C27A79" w14:textId="751F29AA" w:rsidR="2C858D8C" w:rsidRDefault="2C858D8C" w:rsidP="2C858D8C"/>
    <w:p w14:paraId="768C1927" w14:textId="31D12CF9" w:rsidR="2C858D8C" w:rsidRDefault="2C858D8C" w:rsidP="2C858D8C"/>
    <w:p w14:paraId="6FBCCC3A" w14:textId="5F5FFE5F" w:rsidR="2C858D8C" w:rsidRDefault="2C858D8C" w:rsidP="2C858D8C"/>
    <w:p w14:paraId="4B2CD2BD" w14:textId="1E287BEB" w:rsidR="2C858D8C" w:rsidRDefault="2C858D8C" w:rsidP="2C858D8C"/>
    <w:p w14:paraId="132A2FA2" w14:textId="7BB53837" w:rsidR="2C858D8C" w:rsidRDefault="2C858D8C" w:rsidP="2C858D8C"/>
    <w:p w14:paraId="120826E8" w14:textId="4AD080A5" w:rsidR="2C858D8C" w:rsidRDefault="2C858D8C" w:rsidP="2C858D8C"/>
    <w:p w14:paraId="1AC3B1E8" w14:textId="1E08D938" w:rsidR="2C858D8C" w:rsidRDefault="2C858D8C" w:rsidP="2C858D8C"/>
    <w:p w14:paraId="26D27229" w14:textId="2EEDFB75" w:rsidR="2C858D8C" w:rsidRDefault="2C858D8C" w:rsidP="2C858D8C"/>
    <w:p w14:paraId="68D748AC" w14:textId="3E262360" w:rsidR="2C858D8C" w:rsidRDefault="2C858D8C" w:rsidP="2C858D8C"/>
    <w:p w14:paraId="7029804B" w14:textId="64A3D4E9" w:rsidR="2C858D8C" w:rsidRDefault="2C858D8C" w:rsidP="2C858D8C"/>
    <w:p w14:paraId="2F88D3A1" w14:textId="17C110CC" w:rsidR="2C858D8C" w:rsidRDefault="2C858D8C" w:rsidP="2C858D8C"/>
    <w:p w14:paraId="3A4E9157" w14:textId="4737546E" w:rsidR="2C858D8C" w:rsidRDefault="2C858D8C" w:rsidP="2C858D8C"/>
    <w:p w14:paraId="07FF39A9" w14:textId="4D69A8B2" w:rsidR="2C858D8C" w:rsidRDefault="2C858D8C" w:rsidP="2C858D8C"/>
    <w:p w14:paraId="4224F930" w14:textId="2FB0EE5F" w:rsidR="2C858D8C" w:rsidRDefault="2C858D8C" w:rsidP="2C858D8C"/>
    <w:p w14:paraId="5BB55C41" w14:textId="2C94C3D3" w:rsidR="2C858D8C" w:rsidRDefault="2C858D8C" w:rsidP="2C858D8C"/>
    <w:p w14:paraId="109E3343" w14:textId="413452B8" w:rsidR="2C858D8C" w:rsidRDefault="2C858D8C" w:rsidP="2C858D8C"/>
    <w:p w14:paraId="5D4059BE" w14:textId="2E59F820" w:rsidR="2C858D8C" w:rsidRDefault="2C858D8C" w:rsidP="2C858D8C"/>
    <w:p w14:paraId="2EA792FD" w14:textId="622DF61E" w:rsidR="2C858D8C" w:rsidRDefault="2C858D8C" w:rsidP="2C858D8C"/>
    <w:p w14:paraId="59877523" w14:textId="127DD9CE" w:rsidR="2C858D8C" w:rsidRDefault="2C858D8C" w:rsidP="2C858D8C"/>
    <w:p w14:paraId="48B2FA1E" w14:textId="08770A2D" w:rsidR="2C858D8C" w:rsidRDefault="2C858D8C" w:rsidP="2C858D8C"/>
    <w:p w14:paraId="08BE2CD3" w14:textId="44A4A141" w:rsidR="2C858D8C" w:rsidRDefault="2C858D8C" w:rsidP="2C858D8C"/>
    <w:p w14:paraId="16CAC57C" w14:textId="36425E05" w:rsidR="2C858D8C" w:rsidRDefault="2C858D8C" w:rsidP="2C858D8C"/>
    <w:p w14:paraId="5B98EEC9" w14:textId="752BBF50" w:rsidR="2C858D8C" w:rsidRDefault="2C858D8C" w:rsidP="2C858D8C"/>
    <w:p w14:paraId="0442D597" w14:textId="2DE84DA1" w:rsidR="2C858D8C" w:rsidRDefault="2C858D8C" w:rsidP="2C858D8C"/>
    <w:p w14:paraId="6C4DD672" w14:textId="661E47D3" w:rsidR="2C858D8C" w:rsidRDefault="2C858D8C" w:rsidP="2C858D8C"/>
    <w:p w14:paraId="2990665C" w14:textId="65610E8D" w:rsidR="34A6C5E6" w:rsidRDefault="34A6C5E6" w:rsidP="2C858D8C">
      <w:pPr>
        <w:rPr>
          <w:b/>
          <w:bCs/>
          <w:sz w:val="28"/>
          <w:szCs w:val="28"/>
        </w:rPr>
      </w:pPr>
      <w:r w:rsidRPr="2C858D8C">
        <w:rPr>
          <w:b/>
          <w:bCs/>
          <w:sz w:val="28"/>
          <w:szCs w:val="28"/>
        </w:rPr>
        <w:t xml:space="preserve">1/Interface </w:t>
      </w:r>
      <w:r w:rsidR="64A29C72" w:rsidRPr="2C858D8C">
        <w:rPr>
          <w:b/>
          <w:bCs/>
          <w:sz w:val="28"/>
          <w:szCs w:val="28"/>
        </w:rPr>
        <w:t>liste des taches</w:t>
      </w:r>
    </w:p>
    <w:p w14:paraId="0A1AF75B" w14:textId="1B0E956C" w:rsidR="2C858D8C" w:rsidRDefault="12EA5360" w:rsidP="2C858D8C">
      <w:r>
        <w:rPr>
          <w:noProof/>
        </w:rPr>
        <w:lastRenderedPageBreak/>
        <w:drawing>
          <wp:inline distT="0" distB="0" distL="0" distR="0" wp14:anchorId="3A95CEE7" wp14:editId="6E5D308C">
            <wp:extent cx="3276600" cy="7315200"/>
            <wp:effectExtent l="0" t="0" r="0" b="0"/>
            <wp:docPr id="230975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5901" name="Picture 2309759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5F15" w14:textId="480B86D2" w:rsidR="39BE445F" w:rsidRDefault="39BE445F" w:rsidP="39BE445F"/>
    <w:p w14:paraId="3739574A" w14:textId="161E6712" w:rsidR="39BE445F" w:rsidRDefault="39BE445F" w:rsidP="39BE445F">
      <w:pPr>
        <w:rPr>
          <w:b/>
          <w:bCs/>
          <w:sz w:val="28"/>
          <w:szCs w:val="28"/>
        </w:rPr>
      </w:pPr>
    </w:p>
    <w:p w14:paraId="4555020B" w14:textId="783F0C75" w:rsidR="0058332A" w:rsidRDefault="0058332A"/>
    <w:sectPr w:rsidR="0058332A" w:rsidSect="00DE471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1" w:h="16817"/>
      <w:pgMar w:top="159" w:right="198" w:bottom="278" w:left="181" w:header="227" w:footer="28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BFD7" w14:textId="77777777" w:rsidR="00FE1F39" w:rsidRDefault="00FE1F39" w:rsidP="006651C9">
      <w:r>
        <w:separator/>
      </w:r>
    </w:p>
  </w:endnote>
  <w:endnote w:type="continuationSeparator" w:id="0">
    <w:p w14:paraId="451DD0DD" w14:textId="77777777" w:rsidR="00FE1F39" w:rsidRDefault="00FE1F39" w:rsidP="00665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CD96" w14:textId="77777777" w:rsidR="00A57B23" w:rsidRDefault="00A57B2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AD50" w14:textId="77777777" w:rsidR="00A57B23" w:rsidRDefault="00A57B2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2804" w14:textId="77777777" w:rsidR="00A57B23" w:rsidRDefault="00A57B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9430" w14:textId="77777777" w:rsidR="00FE1F39" w:rsidRDefault="00FE1F39" w:rsidP="006651C9">
      <w:r>
        <w:separator/>
      </w:r>
    </w:p>
  </w:footnote>
  <w:footnote w:type="continuationSeparator" w:id="0">
    <w:p w14:paraId="4170FA33" w14:textId="77777777" w:rsidR="00FE1F39" w:rsidRDefault="00FE1F39" w:rsidP="00665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5EAFB" w14:textId="77777777" w:rsidR="00A57B23" w:rsidRDefault="00A57B2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A9C0" w14:textId="77777777" w:rsidR="00A57B23" w:rsidRDefault="00A57B2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2B0D" w14:textId="77777777" w:rsidR="00A57B23" w:rsidRDefault="00A57B2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9F1E"/>
    <w:multiLevelType w:val="hybridMultilevel"/>
    <w:tmpl w:val="33EE856A"/>
    <w:lvl w:ilvl="0" w:tplc="C7CC9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B26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03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25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3CD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004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DAA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40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CC5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84BDA"/>
    <w:multiLevelType w:val="hybridMultilevel"/>
    <w:tmpl w:val="5A6C64CA"/>
    <w:lvl w:ilvl="0" w:tplc="FEB29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A0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0D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A2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87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8B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61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5C2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AC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046D9"/>
    <w:multiLevelType w:val="hybridMultilevel"/>
    <w:tmpl w:val="579C67E6"/>
    <w:lvl w:ilvl="0" w:tplc="4D868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A3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9EA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0B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A8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6D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9AF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85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DC1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66240"/>
    <w:multiLevelType w:val="hybridMultilevel"/>
    <w:tmpl w:val="36F008BE"/>
    <w:lvl w:ilvl="0" w:tplc="DA5C8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2F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46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A0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E0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4E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61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02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69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620EC"/>
    <w:multiLevelType w:val="hybridMultilevel"/>
    <w:tmpl w:val="1B84E48A"/>
    <w:lvl w:ilvl="0" w:tplc="188067CE">
      <w:start w:val="1"/>
      <w:numFmt w:val="decimal"/>
      <w:lvlText w:val="%1."/>
      <w:lvlJc w:val="left"/>
      <w:pPr>
        <w:ind w:left="720" w:hanging="360"/>
      </w:pPr>
    </w:lvl>
    <w:lvl w:ilvl="1" w:tplc="DC88FE2A">
      <w:start w:val="1"/>
      <w:numFmt w:val="lowerLetter"/>
      <w:lvlText w:val="%2."/>
      <w:lvlJc w:val="left"/>
      <w:pPr>
        <w:ind w:left="1440" w:hanging="360"/>
      </w:pPr>
    </w:lvl>
    <w:lvl w:ilvl="2" w:tplc="390E5EA2">
      <w:start w:val="1"/>
      <w:numFmt w:val="lowerRoman"/>
      <w:lvlText w:val="%3."/>
      <w:lvlJc w:val="right"/>
      <w:pPr>
        <w:ind w:left="2160" w:hanging="180"/>
      </w:pPr>
    </w:lvl>
    <w:lvl w:ilvl="3" w:tplc="E96C7806">
      <w:start w:val="1"/>
      <w:numFmt w:val="decimal"/>
      <w:lvlText w:val="%4."/>
      <w:lvlJc w:val="left"/>
      <w:pPr>
        <w:ind w:left="2880" w:hanging="360"/>
      </w:pPr>
    </w:lvl>
    <w:lvl w:ilvl="4" w:tplc="DDE67946">
      <w:start w:val="1"/>
      <w:numFmt w:val="lowerLetter"/>
      <w:lvlText w:val="%5."/>
      <w:lvlJc w:val="left"/>
      <w:pPr>
        <w:ind w:left="3600" w:hanging="360"/>
      </w:pPr>
    </w:lvl>
    <w:lvl w:ilvl="5" w:tplc="E5B4CF76">
      <w:start w:val="1"/>
      <w:numFmt w:val="lowerRoman"/>
      <w:lvlText w:val="%6."/>
      <w:lvlJc w:val="right"/>
      <w:pPr>
        <w:ind w:left="4320" w:hanging="180"/>
      </w:pPr>
    </w:lvl>
    <w:lvl w:ilvl="6" w:tplc="90A6D86A">
      <w:start w:val="1"/>
      <w:numFmt w:val="decimal"/>
      <w:lvlText w:val="%7."/>
      <w:lvlJc w:val="left"/>
      <w:pPr>
        <w:ind w:left="5040" w:hanging="360"/>
      </w:pPr>
    </w:lvl>
    <w:lvl w:ilvl="7" w:tplc="E4E0064E">
      <w:start w:val="1"/>
      <w:numFmt w:val="lowerLetter"/>
      <w:lvlText w:val="%8."/>
      <w:lvlJc w:val="left"/>
      <w:pPr>
        <w:ind w:left="5760" w:hanging="360"/>
      </w:pPr>
    </w:lvl>
    <w:lvl w:ilvl="8" w:tplc="5786135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C8901"/>
    <w:multiLevelType w:val="hybridMultilevel"/>
    <w:tmpl w:val="B832D298"/>
    <w:lvl w:ilvl="0" w:tplc="C4849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3AD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A6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24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EA1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87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29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AD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7A2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C0298"/>
    <w:multiLevelType w:val="hybridMultilevel"/>
    <w:tmpl w:val="9A52B07C"/>
    <w:lvl w:ilvl="0" w:tplc="109C8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2C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A3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A5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A5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C7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34A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69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020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68A36"/>
    <w:multiLevelType w:val="hybridMultilevel"/>
    <w:tmpl w:val="BBDC90A0"/>
    <w:lvl w:ilvl="0" w:tplc="DDD86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2D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CF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C7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C6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E4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2C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60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AD655"/>
    <w:multiLevelType w:val="hybridMultilevel"/>
    <w:tmpl w:val="6FFE0620"/>
    <w:lvl w:ilvl="0" w:tplc="3EF21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CE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661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67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42D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081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40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65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4E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B10F2"/>
    <w:multiLevelType w:val="hybridMultilevel"/>
    <w:tmpl w:val="96049A5E"/>
    <w:lvl w:ilvl="0" w:tplc="828E1E82">
      <w:start w:val="1"/>
      <w:numFmt w:val="decimal"/>
      <w:lvlText w:val="%1."/>
      <w:lvlJc w:val="left"/>
      <w:pPr>
        <w:ind w:left="720" w:hanging="360"/>
      </w:pPr>
    </w:lvl>
    <w:lvl w:ilvl="1" w:tplc="D486BB16">
      <w:start w:val="1"/>
      <w:numFmt w:val="lowerLetter"/>
      <w:lvlText w:val="%2."/>
      <w:lvlJc w:val="left"/>
      <w:pPr>
        <w:ind w:left="1440" w:hanging="360"/>
      </w:pPr>
    </w:lvl>
    <w:lvl w:ilvl="2" w:tplc="C3F4EC6E">
      <w:start w:val="1"/>
      <w:numFmt w:val="lowerRoman"/>
      <w:lvlText w:val="%3."/>
      <w:lvlJc w:val="right"/>
      <w:pPr>
        <w:ind w:left="2160" w:hanging="180"/>
      </w:pPr>
    </w:lvl>
    <w:lvl w:ilvl="3" w:tplc="D2A829CC">
      <w:start w:val="1"/>
      <w:numFmt w:val="decimal"/>
      <w:lvlText w:val="%4."/>
      <w:lvlJc w:val="left"/>
      <w:pPr>
        <w:ind w:left="2880" w:hanging="360"/>
      </w:pPr>
    </w:lvl>
    <w:lvl w:ilvl="4" w:tplc="FB5453B4">
      <w:start w:val="1"/>
      <w:numFmt w:val="lowerLetter"/>
      <w:lvlText w:val="%5."/>
      <w:lvlJc w:val="left"/>
      <w:pPr>
        <w:ind w:left="3600" w:hanging="360"/>
      </w:pPr>
    </w:lvl>
    <w:lvl w:ilvl="5" w:tplc="A5703BBC">
      <w:start w:val="1"/>
      <w:numFmt w:val="lowerRoman"/>
      <w:lvlText w:val="%6."/>
      <w:lvlJc w:val="right"/>
      <w:pPr>
        <w:ind w:left="4320" w:hanging="180"/>
      </w:pPr>
    </w:lvl>
    <w:lvl w:ilvl="6" w:tplc="1BF26880">
      <w:start w:val="1"/>
      <w:numFmt w:val="decimal"/>
      <w:lvlText w:val="%7."/>
      <w:lvlJc w:val="left"/>
      <w:pPr>
        <w:ind w:left="5040" w:hanging="360"/>
      </w:pPr>
    </w:lvl>
    <w:lvl w:ilvl="7" w:tplc="4FAE3110">
      <w:start w:val="1"/>
      <w:numFmt w:val="lowerLetter"/>
      <w:lvlText w:val="%8."/>
      <w:lvlJc w:val="left"/>
      <w:pPr>
        <w:ind w:left="5760" w:hanging="360"/>
      </w:pPr>
    </w:lvl>
    <w:lvl w:ilvl="8" w:tplc="8BFCDAB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1873FA"/>
    <w:multiLevelType w:val="hybridMultilevel"/>
    <w:tmpl w:val="ECEA8972"/>
    <w:lvl w:ilvl="0" w:tplc="64C8D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E7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FE1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3E8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80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68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E3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C4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66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DBAAB"/>
    <w:multiLevelType w:val="hybridMultilevel"/>
    <w:tmpl w:val="96663888"/>
    <w:lvl w:ilvl="0" w:tplc="3A263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C7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E1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29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8A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2B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E0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4C9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A6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F2048"/>
    <w:multiLevelType w:val="hybridMultilevel"/>
    <w:tmpl w:val="0082C76A"/>
    <w:lvl w:ilvl="0" w:tplc="DA742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D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A0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8B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AE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00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EC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4B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E1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82F72E"/>
    <w:multiLevelType w:val="hybridMultilevel"/>
    <w:tmpl w:val="53509F62"/>
    <w:lvl w:ilvl="0" w:tplc="E8FA6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CE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BCD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261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A7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87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A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0F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68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CDE44"/>
    <w:multiLevelType w:val="hybridMultilevel"/>
    <w:tmpl w:val="3B5C8B7E"/>
    <w:lvl w:ilvl="0" w:tplc="DA3A7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6D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CC5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1EE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CB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E8C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AD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E8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E1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48FCA8"/>
    <w:multiLevelType w:val="hybridMultilevel"/>
    <w:tmpl w:val="FBB4BC58"/>
    <w:lvl w:ilvl="0" w:tplc="04242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36F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E8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08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E4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01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8D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C9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4B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F1B87"/>
    <w:multiLevelType w:val="hybridMultilevel"/>
    <w:tmpl w:val="B41073CA"/>
    <w:lvl w:ilvl="0" w:tplc="6CBA90F6">
      <w:start w:val="1"/>
      <w:numFmt w:val="decimal"/>
      <w:lvlText w:val="%1."/>
      <w:lvlJc w:val="left"/>
      <w:pPr>
        <w:ind w:left="720" w:hanging="360"/>
      </w:pPr>
    </w:lvl>
    <w:lvl w:ilvl="1" w:tplc="AED4A488">
      <w:start w:val="1"/>
      <w:numFmt w:val="lowerLetter"/>
      <w:lvlText w:val="%2."/>
      <w:lvlJc w:val="left"/>
      <w:pPr>
        <w:ind w:left="1440" w:hanging="360"/>
      </w:pPr>
    </w:lvl>
    <w:lvl w:ilvl="2" w:tplc="7D42E480">
      <w:start w:val="1"/>
      <w:numFmt w:val="lowerRoman"/>
      <w:lvlText w:val="%3."/>
      <w:lvlJc w:val="right"/>
      <w:pPr>
        <w:ind w:left="2160" w:hanging="180"/>
      </w:pPr>
    </w:lvl>
    <w:lvl w:ilvl="3" w:tplc="A0A45BAA">
      <w:start w:val="1"/>
      <w:numFmt w:val="decimal"/>
      <w:lvlText w:val="%4."/>
      <w:lvlJc w:val="left"/>
      <w:pPr>
        <w:ind w:left="2880" w:hanging="360"/>
      </w:pPr>
    </w:lvl>
    <w:lvl w:ilvl="4" w:tplc="E2DCBD7E">
      <w:start w:val="1"/>
      <w:numFmt w:val="lowerLetter"/>
      <w:lvlText w:val="%5."/>
      <w:lvlJc w:val="left"/>
      <w:pPr>
        <w:ind w:left="3600" w:hanging="360"/>
      </w:pPr>
    </w:lvl>
    <w:lvl w:ilvl="5" w:tplc="1D9E7CB4">
      <w:start w:val="1"/>
      <w:numFmt w:val="lowerRoman"/>
      <w:lvlText w:val="%6."/>
      <w:lvlJc w:val="right"/>
      <w:pPr>
        <w:ind w:left="4320" w:hanging="180"/>
      </w:pPr>
    </w:lvl>
    <w:lvl w:ilvl="6" w:tplc="9828A17C">
      <w:start w:val="1"/>
      <w:numFmt w:val="decimal"/>
      <w:lvlText w:val="%7."/>
      <w:lvlJc w:val="left"/>
      <w:pPr>
        <w:ind w:left="5040" w:hanging="360"/>
      </w:pPr>
    </w:lvl>
    <w:lvl w:ilvl="7" w:tplc="B30A2DE2">
      <w:start w:val="1"/>
      <w:numFmt w:val="lowerLetter"/>
      <w:lvlText w:val="%8."/>
      <w:lvlJc w:val="left"/>
      <w:pPr>
        <w:ind w:left="5760" w:hanging="360"/>
      </w:pPr>
    </w:lvl>
    <w:lvl w:ilvl="8" w:tplc="A6B4D23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3E83B"/>
    <w:multiLevelType w:val="hybridMultilevel"/>
    <w:tmpl w:val="F148E2FA"/>
    <w:lvl w:ilvl="0" w:tplc="0BF28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85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4E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89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C8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A7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8C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25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C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470969">
    <w:abstractNumId w:val="14"/>
  </w:num>
  <w:num w:numId="2" w16cid:durableId="421030345">
    <w:abstractNumId w:val="10"/>
  </w:num>
  <w:num w:numId="3" w16cid:durableId="753163265">
    <w:abstractNumId w:val="4"/>
  </w:num>
  <w:num w:numId="4" w16cid:durableId="1629162159">
    <w:abstractNumId w:val="1"/>
  </w:num>
  <w:num w:numId="5" w16cid:durableId="1187404184">
    <w:abstractNumId w:val="3"/>
  </w:num>
  <w:num w:numId="6" w16cid:durableId="236212743">
    <w:abstractNumId w:val="5"/>
  </w:num>
  <w:num w:numId="7" w16cid:durableId="270016052">
    <w:abstractNumId w:val="15"/>
  </w:num>
  <w:num w:numId="8" w16cid:durableId="2006931475">
    <w:abstractNumId w:val="0"/>
  </w:num>
  <w:num w:numId="9" w16cid:durableId="1874732029">
    <w:abstractNumId w:val="12"/>
  </w:num>
  <w:num w:numId="10" w16cid:durableId="1940485277">
    <w:abstractNumId w:val="6"/>
  </w:num>
  <w:num w:numId="11" w16cid:durableId="878276772">
    <w:abstractNumId w:val="7"/>
  </w:num>
  <w:num w:numId="12" w16cid:durableId="324824453">
    <w:abstractNumId w:val="16"/>
  </w:num>
  <w:num w:numId="13" w16cid:durableId="1793286431">
    <w:abstractNumId w:val="13"/>
  </w:num>
  <w:num w:numId="14" w16cid:durableId="1433087167">
    <w:abstractNumId w:val="8"/>
  </w:num>
  <w:num w:numId="15" w16cid:durableId="677536058">
    <w:abstractNumId w:val="17"/>
  </w:num>
  <w:num w:numId="16" w16cid:durableId="1861045852">
    <w:abstractNumId w:val="9"/>
  </w:num>
  <w:num w:numId="17" w16cid:durableId="266620667">
    <w:abstractNumId w:val="11"/>
  </w:num>
  <w:num w:numId="18" w16cid:durableId="1862553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attachedTemplate r:id="rId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8639B"/>
    <w:rsid w:val="000326C5"/>
    <w:rsid w:val="000861DC"/>
    <w:rsid w:val="000F0039"/>
    <w:rsid w:val="00125EC8"/>
    <w:rsid w:val="00154F18"/>
    <w:rsid w:val="001730CA"/>
    <w:rsid w:val="001A02BE"/>
    <w:rsid w:val="001B6003"/>
    <w:rsid w:val="001D1955"/>
    <w:rsid w:val="00202362"/>
    <w:rsid w:val="002534DD"/>
    <w:rsid w:val="00255463"/>
    <w:rsid w:val="002A724D"/>
    <w:rsid w:val="002F4FD5"/>
    <w:rsid w:val="00364ADF"/>
    <w:rsid w:val="00384758"/>
    <w:rsid w:val="003874D9"/>
    <w:rsid w:val="003B5121"/>
    <w:rsid w:val="00463284"/>
    <w:rsid w:val="00472FC1"/>
    <w:rsid w:val="004A6277"/>
    <w:rsid w:val="004D52DE"/>
    <w:rsid w:val="00515EF9"/>
    <w:rsid w:val="00526DD1"/>
    <w:rsid w:val="00552A23"/>
    <w:rsid w:val="0058332A"/>
    <w:rsid w:val="00595FAC"/>
    <w:rsid w:val="005E2462"/>
    <w:rsid w:val="006651C9"/>
    <w:rsid w:val="00666D25"/>
    <w:rsid w:val="00673C4F"/>
    <w:rsid w:val="0068204A"/>
    <w:rsid w:val="006B445E"/>
    <w:rsid w:val="006B6F5C"/>
    <w:rsid w:val="007113F3"/>
    <w:rsid w:val="00726528"/>
    <w:rsid w:val="00744F32"/>
    <w:rsid w:val="007975A2"/>
    <w:rsid w:val="00807216"/>
    <w:rsid w:val="0087101A"/>
    <w:rsid w:val="008915FD"/>
    <w:rsid w:val="008F0B72"/>
    <w:rsid w:val="00901EB1"/>
    <w:rsid w:val="00907377"/>
    <w:rsid w:val="00941A92"/>
    <w:rsid w:val="009A6D3D"/>
    <w:rsid w:val="00A57B23"/>
    <w:rsid w:val="00A767C4"/>
    <w:rsid w:val="00AA04D5"/>
    <w:rsid w:val="00AC0341"/>
    <w:rsid w:val="00AF7742"/>
    <w:rsid w:val="00B3766B"/>
    <w:rsid w:val="00B80325"/>
    <w:rsid w:val="00B859F6"/>
    <w:rsid w:val="00B8639B"/>
    <w:rsid w:val="00B87D29"/>
    <w:rsid w:val="00B95C66"/>
    <w:rsid w:val="00BD6711"/>
    <w:rsid w:val="00BF0E26"/>
    <w:rsid w:val="00C31C71"/>
    <w:rsid w:val="00C47061"/>
    <w:rsid w:val="00C57FC3"/>
    <w:rsid w:val="00CC5CB3"/>
    <w:rsid w:val="00CE3989"/>
    <w:rsid w:val="00D33D2A"/>
    <w:rsid w:val="00D86F3D"/>
    <w:rsid w:val="00D90008"/>
    <w:rsid w:val="00D97D16"/>
    <w:rsid w:val="00DE4713"/>
    <w:rsid w:val="00E5405E"/>
    <w:rsid w:val="00EF609F"/>
    <w:rsid w:val="00F00B7F"/>
    <w:rsid w:val="00F1327F"/>
    <w:rsid w:val="00F40A20"/>
    <w:rsid w:val="00F8101C"/>
    <w:rsid w:val="00FA4A96"/>
    <w:rsid w:val="00FE1F39"/>
    <w:rsid w:val="075C1D50"/>
    <w:rsid w:val="0D129D6D"/>
    <w:rsid w:val="10AB4182"/>
    <w:rsid w:val="12EA5360"/>
    <w:rsid w:val="1343EB04"/>
    <w:rsid w:val="13A20753"/>
    <w:rsid w:val="159F1F3B"/>
    <w:rsid w:val="18DA06AB"/>
    <w:rsid w:val="1EBF788C"/>
    <w:rsid w:val="24C6F7B1"/>
    <w:rsid w:val="2BEBFE2A"/>
    <w:rsid w:val="2C858D8C"/>
    <w:rsid w:val="2E20A16C"/>
    <w:rsid w:val="34A6C5E6"/>
    <w:rsid w:val="34FBC867"/>
    <w:rsid w:val="39BE445F"/>
    <w:rsid w:val="3BF11126"/>
    <w:rsid w:val="4B128DDD"/>
    <w:rsid w:val="53DA16A7"/>
    <w:rsid w:val="6065FE63"/>
    <w:rsid w:val="64A29C72"/>
    <w:rsid w:val="64D1D757"/>
    <w:rsid w:val="68F6CC1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9E4A7A"/>
  <w15:docId w15:val="{936D3223-3842-492C-996D-A0FE2A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F1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0F1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00F132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B445E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445E"/>
    <w:rPr>
      <w:rFonts w:ascii="Lucida Grande" w:hAnsi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6651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651C9"/>
  </w:style>
  <w:style w:type="paragraph" w:styleId="Pieddepage">
    <w:name w:val="footer"/>
    <w:basedOn w:val="Normal"/>
    <w:link w:val="PieddepageCar"/>
    <w:uiPriority w:val="99"/>
    <w:unhideWhenUsed/>
    <w:rsid w:val="006651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651C9"/>
  </w:style>
  <w:style w:type="paragraph" w:styleId="Paragraphedeliste">
    <w:name w:val="List Paragraph"/>
    <w:basedOn w:val="Normal"/>
    <w:uiPriority w:val="34"/>
    <w:qFormat/>
    <w:rsid w:val="00F1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uso\AppData\Roaming\Microsoft\Templates\Page%20de%20garde%20Business%20pour%20rapport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redFrom xmlns="6d93d202-47fc-4405-873a-cab67cc5f1b2">Internal MS</AcquiredFrom>
    <IsSearchable xmlns="6d93d202-47fc-4405-873a-cab67cc5f1b2">false</IsSearchable>
    <EditorialStatus xmlns="6d93d202-47fc-4405-873a-cab67cc5f1b2">Complete</EditorialStatus>
    <OriginAsset xmlns="6d93d202-47fc-4405-873a-cab67cc5f1b2" xsi:nil="true"/>
    <ThumbnailAssetId xmlns="6d93d202-47fc-4405-873a-cab67cc5f1b2" xsi:nil="true"/>
    <TrustLevel xmlns="6d93d202-47fc-4405-873a-cab67cc5f1b2">1 Microsoft Managed Content</TrustLevel>
    <MarketSpecific xmlns="6d93d202-47fc-4405-873a-cab67cc5f1b2">false</MarketSpecific>
    <LocManualTestRequired xmlns="6d93d202-47fc-4405-873a-cab67cc5f1b2">false</LocManualTestRequired>
    <LocalizationTagsTaxHTField0 xmlns="6d93d202-47fc-4405-873a-cab67cc5f1b2">
      <Terms xmlns="http://schemas.microsoft.com/office/infopath/2007/PartnerControls"/>
    </LocalizationTagsTaxHTField0>
    <TPNamespace xmlns="6d93d202-47fc-4405-873a-cab67cc5f1b2" xsi:nil="true"/>
    <CampaignTagsTaxHTField0 xmlns="6d93d202-47fc-4405-873a-cab67cc5f1b2">
      <Terms xmlns="http://schemas.microsoft.com/office/infopath/2007/PartnerControls"/>
    </CampaignTagsTaxHTField0>
    <DirectSourceMarket xmlns="6d93d202-47fc-4405-873a-cab67cc5f1b2" xsi:nil="true"/>
    <LocLastLocAttemptVersionLookup xmlns="6d93d202-47fc-4405-873a-cab67cc5f1b2">249344</LocLastLocAttemptVersionLookup>
    <MachineTranslated xmlns="6d93d202-47fc-4405-873a-cab67cc5f1b2">false</MachineTranslated>
    <PlannedPubDate xmlns="6d93d202-47fc-4405-873a-cab67cc5f1b2" xsi:nil="true"/>
    <SubmitterId xmlns="6d93d202-47fc-4405-873a-cab67cc5f1b2" xsi:nil="true"/>
    <Downloads xmlns="6d93d202-47fc-4405-873a-cab67cc5f1b2">0</Downloads>
    <OriginalSourceMarket xmlns="6d93d202-47fc-4405-873a-cab67cc5f1b2" xsi:nil="true"/>
    <PublishTargets xmlns="6d93d202-47fc-4405-873a-cab67cc5f1b2">OfficeOnlineVNext</PublishTargets>
    <ArtSampleDocs xmlns="6d93d202-47fc-4405-873a-cab67cc5f1b2" xsi:nil="true"/>
    <ApprovalLog xmlns="6d93d202-47fc-4405-873a-cab67cc5f1b2" xsi:nil="true"/>
    <ApprovalStatus xmlns="6d93d202-47fc-4405-873a-cab67cc5f1b2">InProgress</ApprovalStatus>
    <TPComponent xmlns="6d93d202-47fc-4405-873a-cab67cc5f1b2" xsi:nil="true"/>
    <EditorialTags xmlns="6d93d202-47fc-4405-873a-cab67cc5f1b2" xsi:nil="true"/>
    <TPExecutable xmlns="6d93d202-47fc-4405-873a-cab67cc5f1b2" xsi:nil="true"/>
    <InternalTagsTaxHTField0 xmlns="6d93d202-47fc-4405-873a-cab67cc5f1b2">
      <Terms xmlns="http://schemas.microsoft.com/office/infopath/2007/PartnerControls"/>
    </InternalTagsTaxHTField0>
    <LastHandOff xmlns="6d93d202-47fc-4405-873a-cab67cc5f1b2" xsi:nil="true"/>
    <LocRecommendedHandoff xmlns="6d93d202-47fc-4405-873a-cab67cc5f1b2" xsi:nil="true"/>
    <BusinessGroup xmlns="6d93d202-47fc-4405-873a-cab67cc5f1b2" xsi:nil="true"/>
    <TPAppVersion xmlns="6d93d202-47fc-4405-873a-cab67cc5f1b2" xsi:nil="true"/>
    <VoteCount xmlns="6d93d202-47fc-4405-873a-cab67cc5f1b2" xsi:nil="true"/>
    <APAuthor xmlns="6d93d202-47fc-4405-873a-cab67cc5f1b2">
      <UserInfo>
        <DisplayName/>
        <AccountId>1229</AccountId>
        <AccountType/>
      </UserInfo>
    </APAuthor>
    <TPCommandLine xmlns="6d93d202-47fc-4405-873a-cab67cc5f1b2" xsi:nil="true"/>
    <UACurrentWords xmlns="6d93d202-47fc-4405-873a-cab67cc5f1b2" xsi:nil="true"/>
    <AssetId xmlns="6d93d202-47fc-4405-873a-cab67cc5f1b2">TP104319191</AssetId>
    <Manager xmlns="6d93d202-47fc-4405-873a-cab67cc5f1b2" xsi:nil="true"/>
    <NumericId xmlns="6d93d202-47fc-4405-873a-cab67cc5f1b2" xsi:nil="true"/>
    <HandoffToMSDN xmlns="6d93d202-47fc-4405-873a-cab67cc5f1b2" xsi:nil="true"/>
    <Markets xmlns="6d93d202-47fc-4405-873a-cab67cc5f1b2"/>
    <UALocComments xmlns="6d93d202-47fc-4405-873a-cab67cc5f1b2" xsi:nil="true"/>
    <UALocRecommendation xmlns="6d93d202-47fc-4405-873a-cab67cc5f1b2">Localize</UALocRecommendation>
    <Component xmlns="64acb2c5-0a2b-4bda-bd34-58e36cbb80d2" xsi:nil="true"/>
    <AssetStart xmlns="6d93d202-47fc-4405-873a-cab67cc5f1b2">2014-05-01T08:44:17+00:00</AssetStart>
    <CrawlForDependencies xmlns="6d93d202-47fc-4405-873a-cab67cc5f1b2">false</CrawlForDependencies>
    <LastModifiedDateTime xmlns="6d93d202-47fc-4405-873a-cab67cc5f1b2" xsi:nil="true"/>
    <LocMarketGroupTiers2 xmlns="6d93d202-47fc-4405-873a-cab67cc5f1b2" xsi:nil="true"/>
    <PublishStatusLookup xmlns="6d93d202-47fc-4405-873a-cab67cc5f1b2">
      <Value>612320</Value>
    </PublishStatusLookup>
    <AverageRating xmlns="6d93d202-47fc-4405-873a-cab67cc5f1b2" xsi:nil="true"/>
    <CSXUpdate xmlns="6d93d202-47fc-4405-873a-cab67cc5f1b2">false</CSXUpdate>
    <UAProjectedTotalWords xmlns="6d93d202-47fc-4405-873a-cab67cc5f1b2" xsi:nil="true"/>
    <AssetExpire xmlns="6d93d202-47fc-4405-873a-cab67cc5f1b2">2029-01-01T00:00:00+00:00</AssetExpire>
    <AssetType xmlns="6d93d202-47fc-4405-873a-cab67cc5f1b2" xsi:nil="true"/>
    <IntlLangReviewDate xmlns="6d93d202-47fc-4405-873a-cab67cc5f1b2" xsi:nil="true"/>
    <TPFriendlyName xmlns="6d93d202-47fc-4405-873a-cab67cc5f1b2" xsi:nil="true"/>
    <IntlLangReview xmlns="6d93d202-47fc-4405-873a-cab67cc5f1b2">false</IntlLangReview>
    <OOCacheId xmlns="6d93d202-47fc-4405-873a-cab67cc5f1b2" xsi:nil="true"/>
    <PolicheckWords xmlns="6d93d202-47fc-4405-873a-cab67cc5f1b2" xsi:nil="true"/>
    <TemplateStatus xmlns="6d93d202-47fc-4405-873a-cab67cc5f1b2">Complete</TemplateStatus>
    <CSXSubmissionMarket xmlns="6d93d202-47fc-4405-873a-cab67cc5f1b2" xsi:nil="true"/>
    <BlockPublish xmlns="6d93d202-47fc-4405-873a-cab67cc5f1b2">false</BlockPublish>
    <FriendlyTitle xmlns="6d93d202-47fc-4405-873a-cab67cc5f1b2" xsi:nil="true"/>
    <TPLaunchHelpLinkType xmlns="6d93d202-47fc-4405-873a-cab67cc5f1b2">Template</TPLaunchHelpLinkType>
    <LocComments xmlns="6d93d202-47fc-4405-873a-cab67cc5f1b2" xsi:nil="true"/>
    <Providers xmlns="6d93d202-47fc-4405-873a-cab67cc5f1b2" xsi:nil="true"/>
    <SourceTitle xmlns="6d93d202-47fc-4405-873a-cab67cc5f1b2" xsi:nil="true"/>
    <TemplateTemplateType xmlns="6d93d202-47fc-4405-873a-cab67cc5f1b2">Word Document Template</TemplateTemplateType>
    <TimesCloned xmlns="6d93d202-47fc-4405-873a-cab67cc5f1b2" xsi:nil="true"/>
    <ClipArtFilename xmlns="6d93d202-47fc-4405-873a-cab67cc5f1b2" xsi:nil="true"/>
    <APDescription xmlns="6d93d202-47fc-4405-873a-cab67cc5f1b2">Utilisez ce modèle de page de garde "Business" pour mettre en valeur vos rapports professionnels de façon percutante et qualitative.</APDescription>
    <TaxCatchAll xmlns="6d93d202-47fc-4405-873a-cab67cc5f1b2"/>
    <TPApplication xmlns="6d93d202-47fc-4405-873a-cab67cc5f1b2" xsi:nil="true"/>
    <CSXHash xmlns="6d93d202-47fc-4405-873a-cab67cc5f1b2" xsi:nil="true"/>
    <PrimaryImageGen xmlns="6d93d202-47fc-4405-873a-cab67cc5f1b2">true</PrimaryImageGen>
    <ContentItem xmlns="6d93d202-47fc-4405-873a-cab67cc5f1b2" xsi:nil="true"/>
    <IsDeleted xmlns="6d93d202-47fc-4405-873a-cab67cc5f1b2">false</IsDeleted>
    <ShowIn xmlns="6d93d202-47fc-4405-873a-cab67cc5f1b2">Show everywhere</ShowIn>
    <BugNumber xmlns="6d93d202-47fc-4405-873a-cab67cc5f1b2" xsi:nil="true"/>
    <LegacyData xmlns="6d93d202-47fc-4405-873a-cab67cc5f1b2" xsi:nil="true"/>
    <TPLaunchHelpLink xmlns="6d93d202-47fc-4405-873a-cab67cc5f1b2" xsi:nil="true"/>
    <Milestone xmlns="6d93d202-47fc-4405-873a-cab67cc5f1b2" xsi:nil="true"/>
    <OriginalRelease xmlns="6d93d202-47fc-4405-873a-cab67cc5f1b2">15</OriginalRelease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UANotes xmlns="6d93d202-47fc-4405-873a-cab67cc5f1b2" xsi:nil="true"/>
    <FeatureTagsTaxHTField0 xmlns="6d93d202-47fc-4405-873a-cab67cc5f1b2">
      <Terms xmlns="http://schemas.microsoft.com/office/infopath/2007/PartnerControls"/>
    </FeatureTagsTaxHTField0>
    <IntlLangReviewer xmlns="6d93d202-47fc-4405-873a-cab67cc5f1b2" xsi:nil="true"/>
    <IntlLocPriority xmlns="6d93d202-47fc-4405-873a-cab67cc5f1b2" xsi:nil="true"/>
    <OpenTemplate xmlns="6d93d202-47fc-4405-873a-cab67cc5f1b2">true</OpenTemplate>
    <Provider xmlns="6d93d202-47fc-4405-873a-cab67cc5f1b2" xsi:nil="true"/>
    <CSXSubmissionDate xmlns="6d93d202-47fc-4405-873a-cab67cc5f1b2" xsi:nil="true"/>
    <Description0 xmlns="64acb2c5-0a2b-4bda-bd34-58e36cbb80d2" xsi:nil="true"/>
    <TPClientViewer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TPInstallLocation xmlns="6d93d202-47fc-4405-873a-cab67cc5f1b2" xsi:nil="true"/>
    <OutputCachingOn xmlns="6d93d202-47fc-4405-873a-cab67cc5f1b2">false</OutputCachingOn>
    <ParentAssetId xmlns="6d93d202-47fc-4405-873a-cab67cc5f1b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C027B1-4BA3-4888-AAB4-DAC04C19B4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2C2748-23F5-44E5-8D9D-BE217C6CFB06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3.xml><?xml version="1.0" encoding="utf-8"?>
<ds:datastoreItem xmlns:ds="http://schemas.openxmlformats.org/officeDocument/2006/customXml" ds:itemID="{F74C85FD-E6A2-4824-A501-F499458C73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40C45B-ED93-4F61-AA6F-729ED9638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Page de garde Business pour rapport.dotx</Template>
  <TotalTime>33</TotalTime>
  <Pages>6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de garde "Business" pour rapport</dc:title>
  <dc:subject/>
  <dc:creator>soukaina aoudane</dc:creator>
  <cp:keywords/>
  <dc:description/>
  <cp:lastModifiedBy>soukaina aoudane</cp:lastModifiedBy>
  <cp:revision>13</cp:revision>
  <dcterms:created xsi:type="dcterms:W3CDTF">2026-02-04T18:36:00Z</dcterms:created>
  <dcterms:modified xsi:type="dcterms:W3CDTF">2026-02-04T19:09:00Z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</Properties>
</file>